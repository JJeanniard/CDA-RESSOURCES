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C9FDBD" w14:textId="77777777" w:rsidR="00D077E9" w:rsidRDefault="00AB02A7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838C94A" wp14:editId="358F0306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19D0A341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MUtAIAAL4FAAAOAAAAZHJzL2Uyb0RvYy54bWysVM1u2zAMvg/YOwi6r7bTpj9BnSJo0WFA&#10;0RZth54VWYoNyKImKXGyp9mz7Ml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yU0zFLQCAAC+&#10;BQAADgAAAAAAAAAAAAAAAAAuAgAAZHJzL2Uyb0RvYy54bWxQSwECLQAUAAYACAAAACEAqUTT0u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4A73C509" wp14:editId="565ACB87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0850C921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0181919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43ECB0A" wp14:editId="28002609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73279B1" w14:textId="58F4D491" w:rsidR="00D077E9" w:rsidRPr="00D86945" w:rsidRDefault="00D15D87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Gestion de projets sur GitHub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43ECB0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" filled="f" stroked="f" strokeweight=".5pt">
                      <v:textbox>
                        <w:txbxContent>
                          <w:p w14:paraId="773279B1" w14:textId="58F4D491" w:rsidR="00D077E9" w:rsidRPr="00D86945" w:rsidRDefault="00D15D87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Gestion de projets sur GitHub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7879AF7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28BFF439" wp14:editId="6708F716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cex="http://schemas.microsoft.com/office/word/2018/wordml/cex" xmlns:w16="http://schemas.microsoft.com/office/word/2018/wordml">
                  <w:pict>
                    <v:line w14:anchorId="5F274D33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32CCBDE9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E40B0D6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22ECC9FE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F1A3388C120544BC82A26C28623D212D"/>
              </w:placeholder>
              <w15:appearance w15:val="hidden"/>
            </w:sdtPr>
            <w:sdtEndPr/>
            <w:sdtContent>
              <w:p w14:paraId="739E6803" w14:textId="224DC701" w:rsidR="00D077E9" w:rsidRDefault="00532541" w:rsidP="00AB02A7">
                <w:r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>
                  <w:rPr>
                    <w:rStyle w:val="Sous-titreCar"/>
                    <w:b w:val="0"/>
                    <w:lang w:bidi="fr-FR"/>
                  </w:rPr>
                  <w:instrText xml:space="preserve"> DATE  \@ "d MMMM"  \* MERGEFORMAT </w:instrTex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8572E8">
                  <w:rPr>
                    <w:rStyle w:val="Sous-titreCar"/>
                    <w:b w:val="0"/>
                    <w:noProof/>
                    <w:lang w:bidi="fr-FR"/>
                  </w:rPr>
                  <w:t>26 juin</w: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1F09292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5DFBF2AA" wp14:editId="25993E46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cex="http://schemas.microsoft.com/office/word/2018/wordml/cex" xmlns:w16="http://schemas.microsoft.com/office/word/2018/wordml">
                  <w:pict>
                    <v:line w14:anchorId="6D80EDA9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D7CDD4A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A424016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5AA194E3" w14:textId="6FE7DF0C" w:rsidR="00D077E9" w:rsidRDefault="00BD6ECC" w:rsidP="00AB02A7">
            <w:sdt>
              <w:sdtPr>
                <w:id w:val="-1740469667"/>
                <w:placeholder>
                  <w:docPart w:val="58D7E68782D0417CBE80C17023FE854B"/>
                </w:placeholder>
                <w15:appearance w15:val="hidden"/>
              </w:sdtPr>
              <w:sdtEndPr/>
              <w:sdtContent>
                <w:r w:rsidR="00D15D87">
                  <w:t>C</w:t>
                </w:r>
                <w:r w:rsidR="00A026FF">
                  <w:t>oncepteur Développeur d’Application</w:t>
                </w:r>
              </w:sdtContent>
            </w:sdt>
          </w:p>
          <w:p w14:paraId="03D99CEA" w14:textId="19FC2E34" w:rsidR="00D077E9" w:rsidRDefault="00D077E9" w:rsidP="00AB02A7">
            <w:r w:rsidRPr="00B231E5">
              <w:rPr>
                <w:lang w:bidi="fr-FR"/>
              </w:rPr>
              <w:t xml:space="preserve">Créé par : </w:t>
            </w:r>
            <w:sdt>
              <w:sdtPr>
                <w:alias w:val="Votre nom"/>
                <w:tag w:val="Votre nom"/>
                <w:id w:val="-180584491"/>
                <w:placeholder>
                  <w:docPart w:val="28C26EB7604047518836121CC10FEF5D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D15D87">
                  <w:t>Jonathan JEANNIARD</w:t>
                </w:r>
                <w:r w:rsidR="00D15D87">
                  <w:br/>
                  <w:t>Contributeurs : Aurélien BOUDIER</w:t>
                </w:r>
              </w:sdtContent>
            </w:sdt>
          </w:p>
          <w:p w14:paraId="4E656552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710DC886" w14:textId="438BB031" w:rsidR="00D077E9" w:rsidRDefault="00AB02A7">
      <w:pPr>
        <w:spacing w:after="20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914C96A" wp14:editId="60F328C2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43E8D6FD" id="Rectangle 2" o:spid="_x0000_s1026" alt="rectangle coloré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LhMNASmAgAAp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lang w:bidi="fr-FR"/>
        </w:rPr>
        <w:br w:type="page"/>
      </w:r>
    </w:p>
    <w:p w14:paraId="0D040599" w14:textId="14E19529" w:rsidR="00FF7208" w:rsidRDefault="00FF7208" w:rsidP="00FF7208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 w:rsidRPr="00FF7208">
        <w:rPr>
          <w:rStyle w:val="normaltextrun"/>
          <w:rFonts w:ascii="Calibri" w:eastAsiaTheme="majorEastAsia" w:hAnsi="Calibri" w:cs="Calibri"/>
          <w:sz w:val="22"/>
        </w:rPr>
        <w:lastRenderedPageBreak/>
        <w:t>Création d’un repository sur GitHub</w:t>
      </w:r>
    </w:p>
    <w:p w14:paraId="2D23F4CD" w14:textId="2BA332FE" w:rsidR="006670B3" w:rsidRDefault="006670B3" w:rsidP="006670B3">
      <w:pPr>
        <w:rPr>
          <w:rStyle w:val="normaltextrun"/>
          <w:rFonts w:ascii="Calibri" w:eastAsiaTheme="majorEastAsia" w:hAnsi="Calibri" w:cs="Calibri"/>
          <w:sz w:val="22"/>
        </w:rPr>
      </w:pPr>
    </w:p>
    <w:p w14:paraId="2EE80F2B" w14:textId="24F454DF" w:rsidR="006670B3" w:rsidRPr="006670B3" w:rsidRDefault="006670B3" w:rsidP="006670B3">
      <w:pPr>
        <w:rPr>
          <w:rStyle w:val="normaltextrun"/>
          <w:rFonts w:ascii="Calibri" w:eastAsiaTheme="majorEastAsia" w:hAnsi="Calibri" w:cs="Calibri"/>
          <w:sz w:val="22"/>
        </w:rPr>
      </w:pPr>
      <w:r>
        <w:rPr>
          <w:rFonts w:ascii="Calibri" w:eastAsiaTheme="majorEastAsia" w:hAnsi="Calibri" w:cs="Calibri"/>
          <w:noProof/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1ED2C4" wp14:editId="3B6AFAA0">
                <wp:simplePos x="0" y="0"/>
                <wp:positionH relativeFrom="column">
                  <wp:posOffset>5558790</wp:posOffset>
                </wp:positionH>
                <wp:positionV relativeFrom="paragraph">
                  <wp:posOffset>480060</wp:posOffset>
                </wp:positionV>
                <wp:extent cx="733425" cy="352425"/>
                <wp:effectExtent l="0" t="0" r="28575" b="28575"/>
                <wp:wrapNone/>
                <wp:docPr id="15" name="Rectangle : coins arrondi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524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oundrect w14:anchorId="0FC6031C" id="Rectangle : coins arrondis 15" o:spid="_x0000_s1026" style="position:absolute;margin-left:437.7pt;margin-top:37.8pt;width:57.75pt;height:2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" filled="f" strokecolor="red" strokeweight="2pt"/>
            </w:pict>
          </mc:Fallback>
        </mc:AlternateContent>
      </w:r>
      <w:r w:rsidRPr="006670B3">
        <w:rPr>
          <w:rStyle w:val="normaltextrun"/>
          <w:rFonts w:ascii="Calibri" w:eastAsiaTheme="majorEastAsia" w:hAnsi="Calibri" w:cs="Calibri"/>
          <w:noProof/>
          <w:sz w:val="22"/>
        </w:rPr>
        <w:drawing>
          <wp:inline distT="0" distB="0" distL="0" distR="0" wp14:anchorId="0AB5A776" wp14:editId="7BBB1F23">
            <wp:extent cx="6371590" cy="864870"/>
            <wp:effectExtent l="19050" t="19050" r="10160" b="1143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864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331DD5" w14:textId="2B753B9E" w:rsidR="00D428BA" w:rsidRDefault="00D428BA" w:rsidP="00D428BA">
      <w:pPr>
        <w:pStyle w:val="Paragraphedeliste"/>
        <w:ind w:left="360"/>
        <w:rPr>
          <w:rStyle w:val="normaltextrun"/>
          <w:rFonts w:ascii="Calibri" w:eastAsiaTheme="majorEastAsia" w:hAnsi="Calibri" w:cs="Calibri"/>
          <w:sz w:val="22"/>
        </w:rPr>
      </w:pPr>
    </w:p>
    <w:p w14:paraId="4B7CE933" w14:textId="77777777" w:rsidR="00FE43D9" w:rsidRDefault="00FE43D9" w:rsidP="00D428BA">
      <w:pPr>
        <w:pStyle w:val="Paragraphedeliste"/>
        <w:ind w:left="360"/>
        <w:rPr>
          <w:rStyle w:val="normaltextrun"/>
          <w:rFonts w:ascii="Calibri" w:eastAsiaTheme="majorEastAsia" w:hAnsi="Calibri" w:cs="Calibri"/>
          <w:sz w:val="22"/>
        </w:rPr>
      </w:pPr>
    </w:p>
    <w:p w14:paraId="02311B27" w14:textId="13D44548" w:rsidR="00FF7208" w:rsidRDefault="00D428BA" w:rsidP="00FF7208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Création d’un projet</w:t>
      </w:r>
    </w:p>
    <w:p w14:paraId="4DB0248E" w14:textId="3E8F8C7A" w:rsidR="006670B3" w:rsidRDefault="006670B3" w:rsidP="006670B3">
      <w:pPr>
        <w:rPr>
          <w:rStyle w:val="normaltextrun"/>
          <w:rFonts w:ascii="Calibri" w:eastAsiaTheme="majorEastAsia" w:hAnsi="Calibri" w:cs="Calibri"/>
          <w:sz w:val="22"/>
        </w:rPr>
      </w:pPr>
    </w:p>
    <w:p w14:paraId="240D0069" w14:textId="2F8E7A06" w:rsidR="006670B3" w:rsidRPr="006670B3" w:rsidRDefault="006670B3" w:rsidP="006670B3">
      <w:pPr>
        <w:rPr>
          <w:rStyle w:val="normaltextrun"/>
          <w:rFonts w:ascii="Calibri" w:eastAsiaTheme="majorEastAsia" w:hAnsi="Calibri" w:cs="Calibri"/>
          <w:sz w:val="22"/>
        </w:rPr>
      </w:pPr>
      <w:r>
        <w:rPr>
          <w:rFonts w:ascii="Calibri" w:eastAsiaTheme="majorEastAsia" w:hAnsi="Calibri" w:cs="Calibri"/>
          <w:noProof/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26002F" wp14:editId="115360C7">
                <wp:simplePos x="0" y="0"/>
                <wp:positionH relativeFrom="column">
                  <wp:posOffset>5454015</wp:posOffset>
                </wp:positionH>
                <wp:positionV relativeFrom="paragraph">
                  <wp:posOffset>380365</wp:posOffset>
                </wp:positionV>
                <wp:extent cx="733425" cy="352425"/>
                <wp:effectExtent l="0" t="0" r="28575" b="28575"/>
                <wp:wrapNone/>
                <wp:docPr id="14" name="Rectangle : coins arrondi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524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oundrect w14:anchorId="3CACD1FE" id="Rectangle : coins arrondis 14" o:spid="_x0000_s1026" style="position:absolute;margin-left:429.45pt;margin-top:29.95pt;width:57.75pt;height:2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" filled="f" strokecolor="red" strokeweight="2pt"/>
            </w:pict>
          </mc:Fallback>
        </mc:AlternateContent>
      </w:r>
      <w:r w:rsidRPr="006670B3">
        <w:rPr>
          <w:rStyle w:val="normaltextrun"/>
          <w:rFonts w:ascii="Calibri" w:eastAsiaTheme="majorEastAsia" w:hAnsi="Calibri" w:cs="Calibri"/>
          <w:noProof/>
          <w:sz w:val="22"/>
        </w:rPr>
        <w:drawing>
          <wp:inline distT="0" distB="0" distL="0" distR="0" wp14:anchorId="12FB25BF" wp14:editId="175DB704">
            <wp:extent cx="6371590" cy="760730"/>
            <wp:effectExtent l="19050" t="19050" r="10160" b="203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760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6228F" w14:textId="02662F84" w:rsidR="00D428BA" w:rsidRDefault="00D428BA" w:rsidP="00D428BA">
      <w:pPr>
        <w:pStyle w:val="Paragraphedeliste"/>
        <w:ind w:left="360"/>
        <w:rPr>
          <w:rStyle w:val="normaltextrun"/>
          <w:rFonts w:ascii="Calibri" w:eastAsiaTheme="majorEastAsia" w:hAnsi="Calibri" w:cs="Calibri"/>
          <w:sz w:val="22"/>
        </w:rPr>
      </w:pPr>
    </w:p>
    <w:p w14:paraId="25397F4C" w14:textId="77777777" w:rsidR="00FE43D9" w:rsidRDefault="00FE43D9" w:rsidP="00D428BA">
      <w:pPr>
        <w:pStyle w:val="Paragraphedeliste"/>
        <w:ind w:left="360"/>
        <w:rPr>
          <w:rStyle w:val="normaltextrun"/>
          <w:rFonts w:ascii="Calibri" w:eastAsiaTheme="majorEastAsia" w:hAnsi="Calibri" w:cs="Calibri"/>
          <w:sz w:val="22"/>
        </w:rPr>
      </w:pPr>
    </w:p>
    <w:p w14:paraId="7D0B6572" w14:textId="500952C6" w:rsidR="00D428BA" w:rsidRPr="00FF7208" w:rsidRDefault="00D428BA" w:rsidP="00FF7208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Récupération du repository distant en local</w:t>
      </w:r>
    </w:p>
    <w:p w14:paraId="023B9956" w14:textId="5BAF238A" w:rsidR="00D428BA" w:rsidRDefault="00D428BA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0F98FDC5" w14:textId="0C3DEEF0" w:rsidR="00D15D87" w:rsidRDefault="00D15D87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Dans un premier temps, il faut s’assurer que tous les collaborateurs du projet ont initialisé le dépôt distant en local (git clone).</w:t>
      </w:r>
    </w:p>
    <w:p w14:paraId="6667B8FC" w14:textId="643590BD" w:rsidR="006670B3" w:rsidRDefault="006670B3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14D7474B" w14:textId="07EC0489" w:rsidR="006670B3" w:rsidRDefault="006670B3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Fonts w:ascii="Calibri" w:eastAsiaTheme="majorEastAsia" w:hAnsi="Calibri" w:cs="Calibri"/>
          <w:noProof/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65C20C" wp14:editId="4CE6AE8F">
                <wp:simplePos x="0" y="0"/>
                <wp:positionH relativeFrom="margin">
                  <wp:align>right</wp:align>
                </wp:positionH>
                <wp:positionV relativeFrom="paragraph">
                  <wp:posOffset>604520</wp:posOffset>
                </wp:positionV>
                <wp:extent cx="1895475" cy="619125"/>
                <wp:effectExtent l="0" t="0" r="28575" b="28575"/>
                <wp:wrapNone/>
                <wp:docPr id="17" name="Rectangle : coins arrondi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6191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oundrect w14:anchorId="1512E8AE" id="Rectangle : coins arrondis 17" o:spid="_x0000_s1026" style="position:absolute;margin-left:98.05pt;margin-top:47.6pt;width:149.25pt;height:48.7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" filled="f" strokecolor="red" strokeweight="2pt">
                <w10:wrap anchorx="margin"/>
              </v:roundrect>
            </w:pict>
          </mc:Fallback>
        </mc:AlternateContent>
      </w:r>
      <w:r w:rsidRPr="006670B3">
        <w:rPr>
          <w:rStyle w:val="normaltextrun"/>
          <w:rFonts w:ascii="Calibri" w:eastAsiaTheme="majorEastAsia" w:hAnsi="Calibri" w:cs="Calibri"/>
          <w:noProof/>
          <w:sz w:val="22"/>
          <w:szCs w:val="22"/>
        </w:rPr>
        <w:drawing>
          <wp:inline distT="0" distB="0" distL="0" distR="0" wp14:anchorId="105084C3" wp14:editId="18BB9B75">
            <wp:extent cx="6371590" cy="1492885"/>
            <wp:effectExtent l="19050" t="19050" r="10160" b="1206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492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D8A80" w14:textId="29D53DC3" w:rsidR="00044D9C" w:rsidRDefault="00044D9C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74AF2054" w14:textId="77777777" w:rsidR="00FE43D9" w:rsidRDefault="00FE43D9" w:rsidP="00D15D8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335B88BD" w14:textId="1CD8455C" w:rsidR="00D428BA" w:rsidRDefault="00044D9C" w:rsidP="00D428BA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Exemples de branches</w:t>
      </w:r>
    </w:p>
    <w:p w14:paraId="2FE9A5A7" w14:textId="77777777" w:rsidR="008572E8" w:rsidRPr="008572E8" w:rsidRDefault="008572E8" w:rsidP="008572E8">
      <w:pPr>
        <w:rPr>
          <w:rStyle w:val="normaltextrun"/>
          <w:rFonts w:ascii="Calibri" w:eastAsiaTheme="majorEastAsia" w:hAnsi="Calibri" w:cs="Calibri"/>
          <w:sz w:val="22"/>
        </w:rPr>
      </w:pPr>
    </w:p>
    <w:p w14:paraId="7EB10870" w14:textId="48980CAD" w:rsidR="00D15D87" w:rsidRDefault="00044D9C" w:rsidP="00D15D8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</w:t>
      </w:r>
      <w:r w:rsidR="00D15D87">
        <w:rPr>
          <w:rStyle w:val="normaltextrun"/>
          <w:rFonts w:ascii="Calibri" w:eastAsiaTheme="majorEastAsia" w:hAnsi="Calibri" w:cs="Calibri"/>
          <w:sz w:val="22"/>
          <w:szCs w:val="22"/>
        </w:rPr>
        <w:t>es branches de référence sont</w:t>
      </w:r>
      <w:r w:rsidR="00D428BA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les suivantes :</w:t>
      </w:r>
    </w:p>
    <w:p w14:paraId="689DAD71" w14:textId="6A717B25" w:rsidR="00D15D87" w:rsidRDefault="00D15D87" w:rsidP="00D15D87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Master</w:t>
      </w:r>
      <w:r w:rsidR="00044D9C">
        <w:rPr>
          <w:rStyle w:val="eop"/>
          <w:rFonts w:ascii="Calibri" w:hAnsi="Calibri" w:cs="Calibri"/>
          <w:sz w:val="22"/>
          <w:szCs w:val="22"/>
        </w:rPr>
        <w:t> : contient le rendu final et fonctionnel du projet</w:t>
      </w:r>
    </w:p>
    <w:p w14:paraId="0413B287" w14:textId="5028B576" w:rsidR="00D15D87" w:rsidRDefault="00D15D87" w:rsidP="00D15D87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Develop</w:t>
      </w:r>
      <w:r w:rsidR="00044D9C">
        <w:rPr>
          <w:rStyle w:val="eop"/>
          <w:rFonts w:ascii="Calibri" w:hAnsi="Calibri" w:cs="Calibri"/>
          <w:sz w:val="22"/>
          <w:szCs w:val="22"/>
        </w:rPr>
        <w:t> : point de rassemblement de tous les merges des différentes features passés en review</w:t>
      </w:r>
    </w:p>
    <w:p w14:paraId="65EFD09D" w14:textId="12C4D7B6" w:rsidR="00D15D87" w:rsidRPr="00044D9C" w:rsidRDefault="00D428BA" w:rsidP="00D15D87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Features</w:t>
      </w:r>
      <w:r w:rsidR="00044D9C">
        <w:rPr>
          <w:rStyle w:val="normaltextrun"/>
          <w:rFonts w:ascii="Calibri" w:eastAsiaTheme="majorEastAsia" w:hAnsi="Calibri" w:cs="Calibri"/>
          <w:sz w:val="22"/>
          <w:szCs w:val="22"/>
        </w:rPr>
        <w:t> : branche de développement de</w:t>
      </w:r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>s features. Ces branches sont push sur la branche develop après un code review de la team.</w:t>
      </w:r>
    </w:p>
    <w:p w14:paraId="28736E76" w14:textId="06C0E7A1" w:rsidR="00FE43D9" w:rsidRDefault="00FE43D9" w:rsidP="00044D9C"/>
    <w:p w14:paraId="41D2A25B" w14:textId="77777777" w:rsidR="009F0920" w:rsidRDefault="009F0920" w:rsidP="00673BFC">
      <w:pPr>
        <w:pStyle w:val="Paragraphedeliste"/>
        <w:numPr>
          <w:ilvl w:val="0"/>
          <w:numId w:val="5"/>
        </w:numPr>
        <w:rPr>
          <w:rFonts w:ascii="Calibri" w:hAnsi="Calibri" w:cs="Calibri"/>
          <w:sz w:val="22"/>
        </w:rPr>
        <w:sectPr w:rsidR="009F0920" w:rsidSect="00AB02A7">
          <w:headerReference w:type="default" r:id="rId13"/>
          <w:footerReference w:type="default" r:id="rId14"/>
          <w:pgSz w:w="11906" w:h="16838" w:code="9"/>
          <w:pgMar w:top="720" w:right="936" w:bottom="720" w:left="936" w:header="0" w:footer="289" w:gutter="0"/>
          <w:pgNumType w:start="1"/>
          <w:cols w:space="720"/>
          <w:docGrid w:linePitch="382"/>
        </w:sectPr>
      </w:pPr>
    </w:p>
    <w:p w14:paraId="46F29C40" w14:textId="061CB4AC" w:rsidR="00673BFC" w:rsidRDefault="00A832E6" w:rsidP="00673BFC">
      <w:pPr>
        <w:pStyle w:val="Paragraphedeliste"/>
        <w:numPr>
          <w:ilvl w:val="0"/>
          <w:numId w:val="5"/>
        </w:numPr>
        <w:rPr>
          <w:rFonts w:ascii="Calibri" w:hAnsi="Calibri" w:cs="Calibri"/>
          <w:sz w:val="22"/>
        </w:rPr>
      </w:pPr>
      <w:r w:rsidRPr="00673BFC">
        <w:rPr>
          <w:rFonts w:ascii="Calibri" w:hAnsi="Calibri" w:cs="Calibri"/>
          <w:sz w:val="22"/>
        </w:rPr>
        <w:lastRenderedPageBreak/>
        <w:t>Sécurité sur les branches</w:t>
      </w:r>
    </w:p>
    <w:p w14:paraId="164BEBE6" w14:textId="77777777" w:rsidR="008572E8" w:rsidRPr="008572E8" w:rsidRDefault="008572E8" w:rsidP="008572E8">
      <w:pPr>
        <w:rPr>
          <w:rFonts w:ascii="Calibri" w:hAnsi="Calibri" w:cs="Calibri"/>
          <w:sz w:val="22"/>
        </w:rPr>
      </w:pPr>
    </w:p>
    <w:p w14:paraId="76264DC9" w14:textId="72C1B981" w:rsidR="009F0920" w:rsidRPr="00961CB0" w:rsidRDefault="000C7264" w:rsidP="00673BFC">
      <w:pPr>
        <w:rPr>
          <w:rStyle w:val="normaltextrun"/>
          <w:rFonts w:cstheme="minorHAnsi"/>
          <w:b w:val="0"/>
          <w:bCs/>
          <w:color w:val="0F0D29" w:themeColor="text1"/>
          <w:sz w:val="22"/>
        </w:rPr>
      </w:pPr>
      <w:r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 xml:space="preserve">Pour </w:t>
      </w:r>
      <w:r w:rsidRPr="00961CB0">
        <w:rPr>
          <w:rStyle w:val="eop"/>
          <w:rFonts w:eastAsia="Times New Roman" w:cstheme="minorHAnsi"/>
          <w:b w:val="0"/>
          <w:bCs/>
          <w:color w:val="0F0D29" w:themeColor="text1"/>
          <w:sz w:val="22"/>
          <w:lang w:eastAsia="fr-FR"/>
        </w:rPr>
        <w:t>la sécurité du travail en collaboration, il est plutôt</w:t>
      </w:r>
      <w:r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 xml:space="preserve"> important </w:t>
      </w:r>
      <w:r w:rsidR="00A9067E"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 xml:space="preserve">de protéger les branches "master" et "develop". Il </w:t>
      </w:r>
      <w:r w:rsidR="009F0920"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>suffit</w:t>
      </w:r>
      <w:r w:rsidR="00A52F4D"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 xml:space="preserve"> d'aller </w:t>
      </w:r>
      <w:r w:rsidR="009F0920"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 xml:space="preserve">dans les onglets du dépôt et de se rendre dans "Setting". Puis </w:t>
      </w:r>
      <w:r w:rsidR="00504904" w:rsidRPr="00961CB0">
        <w:rPr>
          <w:rStyle w:val="normaltextrun"/>
          <w:rFonts w:cstheme="minorHAnsi"/>
          <w:b w:val="0"/>
          <w:bCs/>
          <w:color w:val="0F0D29" w:themeColor="text1"/>
          <w:sz w:val="22"/>
        </w:rPr>
        <w:t>de clic sur l'onglet "Branches" et "Add rule".</w:t>
      </w:r>
    </w:p>
    <w:p w14:paraId="4ED319DD" w14:textId="321CA65B" w:rsidR="00504904" w:rsidRPr="00961CB0" w:rsidRDefault="00504904" w:rsidP="00673BFC">
      <w:pPr>
        <w:rPr>
          <w:rFonts w:cstheme="minorHAnsi"/>
          <w:noProof/>
        </w:rPr>
      </w:pPr>
    </w:p>
    <w:p w14:paraId="36076EFF" w14:textId="5C1615F8" w:rsidR="009F0920" w:rsidRPr="00961CB0" w:rsidRDefault="000D5411" w:rsidP="00673BFC">
      <w:pPr>
        <w:rPr>
          <w:rStyle w:val="normaltextrun"/>
          <w:rFonts w:cstheme="minorHAnsi"/>
          <w:b w:val="0"/>
          <w:bCs/>
          <w:color w:val="0F0D29" w:themeColor="text1"/>
          <w:sz w:val="22"/>
        </w:rPr>
      </w:pPr>
      <w:r w:rsidRPr="00961CB0">
        <w:rPr>
          <w:rFonts w:eastAsiaTheme="majorEastAsia" w:cs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C4DBC8" wp14:editId="18522859">
                <wp:simplePos x="0" y="0"/>
                <wp:positionH relativeFrom="margin">
                  <wp:posOffset>5868150</wp:posOffset>
                </wp:positionH>
                <wp:positionV relativeFrom="paragraph">
                  <wp:posOffset>448945</wp:posOffset>
                </wp:positionV>
                <wp:extent cx="523875" cy="353060"/>
                <wp:effectExtent l="0" t="0" r="28575" b="27940"/>
                <wp:wrapNone/>
                <wp:docPr id="12" name="Rectangle : coins arrond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530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09645D" id="Rectangle : coins arrondis 12" o:spid="_x0000_s1026" style="position:absolute;margin-left:462.05pt;margin-top:35.35pt;width:41.25pt;height:27.8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" filled="f" strokecolor="red" strokeweight="2pt">
                <w10:wrap anchorx="margin"/>
              </v:roundrect>
            </w:pict>
          </mc:Fallback>
        </mc:AlternateContent>
      </w:r>
      <w:r w:rsidRPr="00961CB0">
        <w:rPr>
          <w:rFonts w:eastAsiaTheme="majorEastAsia" w:cs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8C6E59" wp14:editId="028468E3">
                <wp:simplePos x="0" y="0"/>
                <wp:positionH relativeFrom="margin">
                  <wp:posOffset>20434</wp:posOffset>
                </wp:positionH>
                <wp:positionV relativeFrom="paragraph">
                  <wp:posOffset>75103</wp:posOffset>
                </wp:positionV>
                <wp:extent cx="1158471" cy="277091"/>
                <wp:effectExtent l="0" t="0" r="22860" b="27940"/>
                <wp:wrapNone/>
                <wp:docPr id="11" name="Rectangle : coins arrond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471" cy="27709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E38FA3" id="Rectangle : coins arrondis 11" o:spid="_x0000_s1026" style="position:absolute;margin-left:1.6pt;margin-top:5.9pt;width:91.2pt;height:21.8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" filled="f" strokecolor="red" strokeweight="2pt">
                <w10:wrap anchorx="margin"/>
              </v:roundrect>
            </w:pict>
          </mc:Fallback>
        </mc:AlternateContent>
      </w:r>
      <w:r w:rsidR="009F0920" w:rsidRPr="00961CB0">
        <w:rPr>
          <w:rFonts w:cstheme="minorHAnsi"/>
          <w:noProof/>
        </w:rPr>
        <w:drawing>
          <wp:inline distT="0" distB="0" distL="0" distR="0" wp14:anchorId="267355B2" wp14:editId="40E339E7">
            <wp:extent cx="6386072" cy="1235248"/>
            <wp:effectExtent l="19050" t="19050" r="15240" b="222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785" t="48820" r="9977" b="25542"/>
                    <a:stretch/>
                  </pic:blipFill>
                  <pic:spPr bwMode="auto">
                    <a:xfrm>
                      <a:off x="0" y="0"/>
                      <a:ext cx="6557193" cy="1268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2C866" w14:textId="0CCABB3A" w:rsidR="000C7264" w:rsidRPr="00961CB0" w:rsidRDefault="000C7264" w:rsidP="00673BFC">
      <w:pPr>
        <w:rPr>
          <w:rStyle w:val="normaltextrun"/>
          <w:rFonts w:cstheme="minorHAnsi"/>
          <w:sz w:val="22"/>
        </w:rPr>
      </w:pPr>
    </w:p>
    <w:p w14:paraId="587D5199" w14:textId="5E6B5CE3" w:rsidR="004A0A05" w:rsidRPr="00961CB0" w:rsidRDefault="004A0A05" w:rsidP="00673BFC">
      <w:pPr>
        <w:rPr>
          <w:rStyle w:val="normaltextrun"/>
          <w:rFonts w:cstheme="minorHAnsi"/>
          <w:b w:val="0"/>
          <w:bCs/>
          <w:color w:val="auto"/>
          <w:sz w:val="22"/>
        </w:rPr>
      </w:pPr>
      <w:r w:rsidRPr="00961CB0">
        <w:rPr>
          <w:rStyle w:val="normaltextrun"/>
          <w:rFonts w:cstheme="minorHAnsi"/>
          <w:b w:val="0"/>
          <w:bCs/>
          <w:color w:val="auto"/>
          <w:sz w:val="22"/>
        </w:rPr>
        <w:t xml:space="preserve">Une fois arrivé sur la page "Branch protection rule", nous </w:t>
      </w:r>
      <w:r w:rsidR="00961CB0">
        <w:rPr>
          <w:rStyle w:val="normaltextrun"/>
          <w:rFonts w:cstheme="minorHAnsi"/>
          <w:b w:val="0"/>
          <w:bCs/>
          <w:color w:val="auto"/>
          <w:sz w:val="22"/>
        </w:rPr>
        <w:t xml:space="preserve">pouvons </w:t>
      </w:r>
      <w:r w:rsidRPr="00961CB0">
        <w:rPr>
          <w:rStyle w:val="normaltextrun"/>
          <w:rFonts w:cstheme="minorHAnsi"/>
          <w:b w:val="0"/>
          <w:bCs/>
          <w:color w:val="auto"/>
          <w:sz w:val="22"/>
        </w:rPr>
        <w:t>commenc</w:t>
      </w:r>
      <w:r w:rsidR="00961CB0">
        <w:rPr>
          <w:rStyle w:val="normaltextrun"/>
          <w:rFonts w:cstheme="minorHAnsi"/>
          <w:b w:val="0"/>
          <w:bCs/>
          <w:color w:val="auto"/>
          <w:sz w:val="22"/>
        </w:rPr>
        <w:t>er</w:t>
      </w:r>
      <w:r w:rsidRPr="00961CB0">
        <w:rPr>
          <w:rStyle w:val="normaltextrun"/>
          <w:rFonts w:cstheme="minorHAnsi"/>
          <w:b w:val="0"/>
          <w:bCs/>
          <w:color w:val="auto"/>
          <w:sz w:val="22"/>
        </w:rPr>
        <w:t xml:space="preserve"> à remplie le champ "Branch name pattern</w:t>
      </w:r>
      <w:r w:rsidR="00961CB0">
        <w:rPr>
          <w:rStyle w:val="normaltextrun"/>
          <w:rFonts w:cstheme="minorHAnsi"/>
          <w:b w:val="0"/>
          <w:bCs/>
          <w:color w:val="auto"/>
          <w:sz w:val="22"/>
        </w:rPr>
        <w:t xml:space="preserve">" </w:t>
      </w:r>
      <w:r w:rsidR="00431F76">
        <w:rPr>
          <w:rStyle w:val="normaltextrun"/>
          <w:rFonts w:cstheme="minorHAnsi"/>
          <w:b w:val="0"/>
          <w:bCs/>
          <w:color w:val="auto"/>
          <w:sz w:val="22"/>
        </w:rPr>
        <w:t xml:space="preserve">pour soumettre le nom de la branche que l'on soutée protégée </w:t>
      </w:r>
      <w:r w:rsidR="00961CB0">
        <w:rPr>
          <w:rStyle w:val="normaltextrun"/>
          <w:rFonts w:cstheme="minorHAnsi"/>
          <w:b w:val="0"/>
          <w:bCs/>
          <w:color w:val="auto"/>
          <w:sz w:val="22"/>
        </w:rPr>
        <w:t>et coché l'option "Require pull request reviews…"</w:t>
      </w:r>
      <w:r w:rsidR="00431F76">
        <w:rPr>
          <w:rStyle w:val="normaltextrun"/>
          <w:rFonts w:cstheme="minorHAnsi"/>
          <w:b w:val="0"/>
          <w:bCs/>
          <w:color w:val="auto"/>
          <w:sz w:val="22"/>
        </w:rPr>
        <w:t xml:space="preserve"> ceci spécifie que l'on veut obliger</w:t>
      </w:r>
      <w:r w:rsidR="00D61727">
        <w:rPr>
          <w:rStyle w:val="normaltextrun"/>
          <w:rFonts w:cstheme="minorHAnsi"/>
          <w:b w:val="0"/>
          <w:bCs/>
          <w:color w:val="auto"/>
          <w:sz w:val="22"/>
        </w:rPr>
        <w:t xml:space="preserve"> une revue du code ou t'autre chose, en</w:t>
      </w:r>
      <w:r w:rsidR="00431F76">
        <w:rPr>
          <w:rStyle w:val="normaltextrun"/>
          <w:rFonts w:cstheme="minorHAnsi"/>
          <w:b w:val="0"/>
          <w:bCs/>
          <w:color w:val="auto"/>
          <w:sz w:val="22"/>
        </w:rPr>
        <w:t xml:space="preserve"> associ</w:t>
      </w:r>
      <w:r w:rsidR="00D61727">
        <w:rPr>
          <w:rStyle w:val="normaltextrun"/>
          <w:rFonts w:cstheme="minorHAnsi"/>
          <w:b w:val="0"/>
          <w:bCs/>
          <w:color w:val="auto"/>
          <w:sz w:val="22"/>
        </w:rPr>
        <w:t>ant</w:t>
      </w:r>
      <w:r w:rsidR="00431F76">
        <w:rPr>
          <w:rStyle w:val="normaltextrun"/>
          <w:rFonts w:cstheme="minorHAnsi"/>
          <w:b w:val="0"/>
          <w:bCs/>
          <w:color w:val="auto"/>
          <w:sz w:val="22"/>
        </w:rPr>
        <w:t xml:space="preserve"> des </w:t>
      </w:r>
      <w:r w:rsidR="00D61727">
        <w:rPr>
          <w:rStyle w:val="normaltextrun"/>
          <w:rFonts w:cstheme="minorHAnsi"/>
          <w:b w:val="0"/>
          <w:bCs/>
          <w:color w:val="auto"/>
          <w:sz w:val="22"/>
        </w:rPr>
        <w:t>collaborateurs pour valider votre travail. Et par la suite de pouvoir fusionner votre branche sur la quel les règles de protection sont définies.</w:t>
      </w:r>
    </w:p>
    <w:p w14:paraId="00D86350" w14:textId="77777777" w:rsidR="00961CB0" w:rsidRPr="00961CB0" w:rsidRDefault="00961CB0" w:rsidP="00673BFC">
      <w:pPr>
        <w:rPr>
          <w:rFonts w:cstheme="minorHAnsi"/>
          <w:noProof/>
        </w:rPr>
      </w:pPr>
    </w:p>
    <w:p w14:paraId="3CF42EA6" w14:textId="1BFC062E" w:rsidR="00961CB0" w:rsidRDefault="005904F6" w:rsidP="00673BFC">
      <w:pPr>
        <w:rPr>
          <w:rStyle w:val="normaltextrun"/>
          <w:rFonts w:ascii="Calibri" w:hAnsi="Calibri" w:cs="Calibri"/>
          <w:b w:val="0"/>
          <w:bCs/>
          <w:color w:val="auto"/>
          <w:sz w:val="22"/>
        </w:rPr>
      </w:pPr>
      <w:r w:rsidRPr="00961CB0">
        <w:rPr>
          <w:rFonts w:eastAsiaTheme="majorEastAsia" w:cs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FF621E" wp14:editId="606DCCFD">
                <wp:simplePos x="0" y="0"/>
                <wp:positionH relativeFrom="margin">
                  <wp:posOffset>1615440</wp:posOffset>
                </wp:positionH>
                <wp:positionV relativeFrom="paragraph">
                  <wp:posOffset>2555759</wp:posOffset>
                </wp:positionV>
                <wp:extent cx="1260764" cy="242223"/>
                <wp:effectExtent l="0" t="0" r="15875" b="24765"/>
                <wp:wrapNone/>
                <wp:docPr id="21" name="Rectangle : coins arrondi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764" cy="24222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8CC477" id="Rectangle : coins arrondis 21" o:spid="_x0000_s1026" style="position:absolute;margin-left:127.2pt;margin-top:201.25pt;width:99.25pt;height:19.0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" filled="f" strokecolor="red" strokeweight="2pt">
                <w10:wrap anchorx="margin"/>
              </v:roundrect>
            </w:pict>
          </mc:Fallback>
        </mc:AlternateContent>
      </w:r>
      <w:r w:rsidRPr="00961CB0">
        <w:rPr>
          <w:rFonts w:eastAsiaTheme="majorEastAsia" w:cs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B05F4C" wp14:editId="39A15CFF">
                <wp:simplePos x="0" y="0"/>
                <wp:positionH relativeFrom="margin">
                  <wp:posOffset>1615440</wp:posOffset>
                </wp:positionH>
                <wp:positionV relativeFrom="paragraph">
                  <wp:posOffset>643831</wp:posOffset>
                </wp:positionV>
                <wp:extent cx="1801091" cy="471055"/>
                <wp:effectExtent l="0" t="0" r="27940" b="24765"/>
                <wp:wrapNone/>
                <wp:docPr id="20" name="Rectangle : coins arrondi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1" cy="4710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CF9673" id="Rectangle : coins arrondis 20" o:spid="_x0000_s1026" style="position:absolute;margin-left:127.2pt;margin-top:50.7pt;width:141.8pt;height:37.1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" filled="f" strokecolor="red" strokeweight="2pt">
                <w10:wrap anchorx="margin"/>
              </v:roundrect>
            </w:pict>
          </mc:Fallback>
        </mc:AlternateContent>
      </w:r>
      <w:r w:rsidRPr="00961CB0">
        <w:rPr>
          <w:rFonts w:eastAsiaTheme="majorEastAsia" w:cs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536F1F" wp14:editId="21B5F38D">
                <wp:simplePos x="0" y="0"/>
                <wp:positionH relativeFrom="margin">
                  <wp:posOffset>1613593</wp:posOffset>
                </wp:positionH>
                <wp:positionV relativeFrom="paragraph">
                  <wp:posOffset>18415</wp:posOffset>
                </wp:positionV>
                <wp:extent cx="523875" cy="353060"/>
                <wp:effectExtent l="0" t="0" r="28575" b="27940"/>
                <wp:wrapNone/>
                <wp:docPr id="19" name="Rectangle : coins arrondi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530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B42B8E" id="Rectangle : coins arrondis 19" o:spid="_x0000_s1026" style="position:absolute;margin-left:127.05pt;margin-top:1.45pt;width:41.25pt;height:27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" filled="f" strokecolor="red" strokeweight="2pt">
                <w10:wrap anchorx="margin"/>
              </v:roundrect>
            </w:pict>
          </mc:Fallback>
        </mc:AlternateContent>
      </w:r>
      <w:r w:rsidR="00961CB0">
        <w:rPr>
          <w:noProof/>
        </w:rPr>
        <w:drawing>
          <wp:inline distT="0" distB="0" distL="0" distR="0" wp14:anchorId="1F4078E1" wp14:editId="77869054">
            <wp:extent cx="6385560" cy="2831465"/>
            <wp:effectExtent l="19050" t="19050" r="15240" b="2603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273" t="13376" r="9436" b="3710"/>
                    <a:stretch/>
                  </pic:blipFill>
                  <pic:spPr bwMode="auto">
                    <a:xfrm>
                      <a:off x="0" y="0"/>
                      <a:ext cx="6397001" cy="28365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F0D29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1BF69" w14:textId="77777777" w:rsidR="00961CB0" w:rsidRPr="004A0A05" w:rsidRDefault="00961CB0" w:rsidP="00673BFC">
      <w:pPr>
        <w:rPr>
          <w:rStyle w:val="normaltextrun"/>
          <w:rFonts w:ascii="Calibri" w:hAnsi="Calibri" w:cs="Calibri"/>
          <w:b w:val="0"/>
          <w:bCs/>
          <w:color w:val="auto"/>
          <w:sz w:val="22"/>
        </w:rPr>
      </w:pPr>
    </w:p>
    <w:p w14:paraId="46678BFD" w14:textId="6E7B83D3" w:rsidR="0082729F" w:rsidRPr="007E6A22" w:rsidRDefault="00054C9A">
      <w:pPr>
        <w:spacing w:after="200"/>
        <w:rPr>
          <w:rStyle w:val="normaltextrun"/>
          <w:rFonts w:ascii="Calibri" w:eastAsiaTheme="majorEastAsia" w:hAnsi="Calibri" w:cs="Calibri"/>
          <w:sz w:val="22"/>
        </w:rPr>
      </w:pPr>
      <w:r w:rsidRPr="007E6A22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Une option complémentaire, vous permet de vous inclure dans le </w:t>
      </w:r>
      <w:r w:rsidR="007E6A22" w:rsidRPr="007E6A22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système</w:t>
      </w:r>
      <w:r w:rsidRPr="007E6A22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de </w:t>
      </w:r>
      <w:r w:rsidR="007E6A22" w:rsidRPr="007E6A22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règle</w:t>
      </w:r>
      <w:r w:rsidRPr="007E6A22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mise en place en </w:t>
      </w:r>
      <w:r w:rsidR="007E6A22" w:rsidRPr="007E6A22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>cochent l'option "Include administrators".</w:t>
      </w:r>
      <w:r w:rsidRPr="007E6A22">
        <w:rPr>
          <w:rStyle w:val="normaltextrun"/>
          <w:rFonts w:ascii="Calibri" w:eastAsiaTheme="majorEastAsia" w:hAnsi="Calibri" w:cs="Calibri"/>
          <w:b w:val="0"/>
          <w:bCs/>
          <w:color w:val="auto"/>
          <w:sz w:val="22"/>
        </w:rPr>
        <w:t xml:space="preserve"> </w:t>
      </w:r>
      <w:r w:rsidR="0082729F" w:rsidRPr="007E6A22">
        <w:rPr>
          <w:rStyle w:val="normaltextrun"/>
          <w:rFonts w:ascii="Calibri" w:eastAsiaTheme="majorEastAsia" w:hAnsi="Calibri" w:cs="Calibri"/>
          <w:sz w:val="22"/>
        </w:rPr>
        <w:br w:type="page"/>
      </w:r>
    </w:p>
    <w:p w14:paraId="4567593D" w14:textId="46C18247" w:rsidR="00044D9C" w:rsidRDefault="006932C9" w:rsidP="00044D9C">
      <w:pPr>
        <w:pStyle w:val="Paragraphedeliste"/>
        <w:numPr>
          <w:ilvl w:val="0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lastRenderedPageBreak/>
        <w:t>Le Kanban du projet</w:t>
      </w:r>
    </w:p>
    <w:p w14:paraId="08AFA787" w14:textId="77777777" w:rsidR="008572E8" w:rsidRPr="008572E8" w:rsidRDefault="008572E8" w:rsidP="008572E8">
      <w:pPr>
        <w:rPr>
          <w:rStyle w:val="normaltextrun"/>
          <w:rFonts w:ascii="Calibri" w:eastAsiaTheme="majorEastAsia" w:hAnsi="Calibri" w:cs="Calibri"/>
          <w:sz w:val="22"/>
        </w:rPr>
      </w:pPr>
    </w:p>
    <w:p w14:paraId="13DB184A" w14:textId="49971F13" w:rsid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Les projets permettent une disposition de différentes colonnes en mode Kanban. Dans nos projets nous utiliserons 4 colonnes :</w:t>
      </w:r>
    </w:p>
    <w:p w14:paraId="458FED93" w14:textId="17D88B81" w:rsidR="006932C9" w:rsidRDefault="006932C9" w:rsidP="006932C9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To Do</w:t>
      </w:r>
    </w:p>
    <w:p w14:paraId="696C8610" w14:textId="031FE624" w:rsidR="006932C9" w:rsidRDefault="006932C9" w:rsidP="006932C9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In progress</w:t>
      </w:r>
    </w:p>
    <w:p w14:paraId="79CC9F0F" w14:textId="3EF242CC" w:rsidR="006932C9" w:rsidRDefault="006932C9" w:rsidP="006932C9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Code Review</w:t>
      </w:r>
    </w:p>
    <w:p w14:paraId="6EF968B8" w14:textId="77D00681" w:rsidR="006932C9" w:rsidRDefault="006932C9" w:rsidP="006932C9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Done</w:t>
      </w:r>
    </w:p>
    <w:p w14:paraId="029675CF" w14:textId="77777777" w:rsidR="00FE43D9" w:rsidRDefault="00FE43D9" w:rsidP="00FE43D9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142F5A57" w14:textId="28D7DBF0" w:rsid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Ces 4 colonnes permettent d’avoir un suivi en temps réel du projet.</w:t>
      </w:r>
    </w:p>
    <w:p w14:paraId="344604BF" w14:textId="21ABBE97" w:rsidR="006670B3" w:rsidRDefault="006670B3" w:rsidP="006932C9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</w:p>
    <w:p w14:paraId="54BB656B" w14:textId="653AC98D" w:rsidR="006670B3" w:rsidRDefault="006670B3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006670B3">
        <w:rPr>
          <w:rStyle w:val="normaltextrun"/>
          <w:rFonts w:ascii="Calibri" w:eastAsiaTheme="majorEastAsia" w:hAnsi="Calibri" w:cs="Calibri"/>
          <w:noProof/>
          <w:sz w:val="22"/>
          <w:szCs w:val="22"/>
        </w:rPr>
        <w:drawing>
          <wp:inline distT="0" distB="0" distL="0" distR="0" wp14:anchorId="1B530576" wp14:editId="282A6B82">
            <wp:extent cx="6371590" cy="3158490"/>
            <wp:effectExtent l="19050" t="19050" r="10160" b="2286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58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0512E6" w14:textId="04B3EB0E" w:rsid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6FE348EE" w14:textId="5EF1B2DE" w:rsidR="006932C9" w:rsidRDefault="006932C9" w:rsidP="006932C9">
      <w:pPr>
        <w:pStyle w:val="Paragraphedeliste"/>
        <w:numPr>
          <w:ilvl w:val="1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To Do</w:t>
      </w:r>
    </w:p>
    <w:p w14:paraId="7967DEF6" w14:textId="5A872723" w:rsid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La colonne "Todo" est paramétrée de telle sorte à récupérer les tickets de l'onglet "issues" et les transformer en tache à faire.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DF54189" w14:textId="77777777" w:rsidR="006932C9" w:rsidRP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3833746" w14:textId="0912B799" w:rsidR="006932C9" w:rsidRDefault="006932C9" w:rsidP="006932C9">
      <w:pPr>
        <w:pStyle w:val="Paragraphedeliste"/>
        <w:numPr>
          <w:ilvl w:val="1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In Progress</w:t>
      </w:r>
    </w:p>
    <w:p w14:paraId="69CB4251" w14:textId="77777777" w:rsid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Chaque ticket est attribué à un (ou plusieurs) développeur(s), qui glissera ce ticket dans la colonne "In progress" pour montrer qu’il travaille dessus.</w:t>
      </w:r>
    </w:p>
    <w:p w14:paraId="2E1A2EDE" w14:textId="14DFD3C1" w:rsidR="006932C9" w:rsidRPr="006932C9" w:rsidRDefault="006932C9" w:rsidP="006932C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D33B2A" w14:textId="046C7250" w:rsidR="006932C9" w:rsidRDefault="006932C9" w:rsidP="006932C9">
      <w:pPr>
        <w:pStyle w:val="Paragraphedeliste"/>
        <w:numPr>
          <w:ilvl w:val="1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Code review</w:t>
      </w:r>
    </w:p>
    <w:p w14:paraId="3280A528" w14:textId="18FF4F3C" w:rsidR="006932C9" w:rsidRDefault="009A7037" w:rsidP="006932C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Après</w:t>
      </w:r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avoir 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>développé</w:t>
      </w:r>
      <w:r w:rsidR="006932C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la feature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et rempli le ticket dans son ensemble, le développeur glisse le ticket dans "Code Review" et l’associe à un Pull Request afin d’en discuter avec les collègues du projet.</w:t>
      </w:r>
    </w:p>
    <w:p w14:paraId="4F6A0DA6" w14:textId="77777777" w:rsidR="006932C9" w:rsidRPr="006932C9" w:rsidRDefault="006932C9" w:rsidP="006932C9">
      <w:pPr>
        <w:rPr>
          <w:rStyle w:val="normaltextrun"/>
          <w:rFonts w:ascii="Calibri" w:eastAsiaTheme="majorEastAsia" w:hAnsi="Calibri" w:cs="Calibri"/>
          <w:sz w:val="22"/>
        </w:rPr>
      </w:pPr>
    </w:p>
    <w:p w14:paraId="6E79844C" w14:textId="0578B249" w:rsidR="006932C9" w:rsidRDefault="006670B3" w:rsidP="006932C9">
      <w:pPr>
        <w:pStyle w:val="Paragraphedeliste"/>
        <w:numPr>
          <w:ilvl w:val="1"/>
          <w:numId w:val="5"/>
        </w:numPr>
        <w:rPr>
          <w:rStyle w:val="normaltextrun"/>
          <w:rFonts w:ascii="Calibri" w:eastAsiaTheme="majorEastAsia" w:hAnsi="Calibri" w:cs="Calibri"/>
          <w:sz w:val="22"/>
        </w:rPr>
      </w:pPr>
      <w:r>
        <w:rPr>
          <w:rStyle w:val="normaltextrun"/>
          <w:rFonts w:ascii="Calibri" w:eastAsiaTheme="majorEastAsia" w:hAnsi="Calibri" w:cs="Calibri"/>
          <w:sz w:val="22"/>
        </w:rPr>
        <w:t>Done</w:t>
      </w:r>
    </w:p>
    <w:p w14:paraId="097D8AE1" w14:textId="6B28F000" w:rsidR="00AB02A7" w:rsidRPr="0082729F" w:rsidRDefault="006670B3" w:rsidP="0082729F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Une fois la code review effectuée, le merge est fait avec la branche supérieure et le ticket est </w:t>
      </w:r>
      <w:r w:rsidR="00FE43D9">
        <w:rPr>
          <w:rStyle w:val="normaltextrun"/>
          <w:rFonts w:ascii="Calibri" w:eastAsiaTheme="majorEastAsia" w:hAnsi="Calibri" w:cs="Calibri"/>
          <w:sz w:val="22"/>
          <w:szCs w:val="22"/>
        </w:rPr>
        <w:t>fermé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puis glissé dans la colonne "Done".</w:t>
      </w:r>
    </w:p>
    <w:p w14:paraId="6409928D" w14:textId="48791249" w:rsidR="008572E8" w:rsidRPr="008572E8" w:rsidRDefault="00961CB0" w:rsidP="008572E8">
      <w:pPr>
        <w:spacing w:after="200"/>
        <w:rPr>
          <w:sz w:val="32"/>
          <w:szCs w:val="32"/>
          <w:u w:val="single"/>
        </w:rPr>
      </w:pPr>
      <w:r>
        <w:br w:type="page"/>
      </w:r>
      <w:r w:rsidR="008572E8" w:rsidRPr="008572E8">
        <w:rPr>
          <w:rStyle w:val="normaltextrun"/>
          <w:rFonts w:ascii="Calibri" w:eastAsiaTheme="majorEastAsia" w:hAnsi="Calibri" w:cs="Calibri"/>
          <w:sz w:val="32"/>
          <w:szCs w:val="32"/>
          <w:u w:val="single"/>
        </w:rPr>
        <w:lastRenderedPageBreak/>
        <w:t>Crédit</w:t>
      </w:r>
      <w:r w:rsidR="008572E8" w:rsidRPr="008572E8">
        <w:rPr>
          <w:b w:val="0"/>
          <w:bCs/>
          <w:color w:val="auto"/>
          <w:sz w:val="32"/>
          <w:szCs w:val="32"/>
          <w:u w:val="single"/>
        </w:rPr>
        <w:t xml:space="preserve"> :</w:t>
      </w:r>
    </w:p>
    <w:p w14:paraId="14055737" w14:textId="2F7528C7" w:rsidR="0087605E" w:rsidRPr="00961CB0" w:rsidRDefault="00961CB0" w:rsidP="00AB02A7">
      <w:pPr>
        <w:spacing w:after="200"/>
        <w:rPr>
          <w:b w:val="0"/>
          <w:bCs/>
          <w:color w:val="auto"/>
          <w:sz w:val="22"/>
        </w:rPr>
      </w:pPr>
      <w:r w:rsidRPr="0082729F">
        <w:rPr>
          <w:b w:val="0"/>
          <w:bCs/>
          <w:color w:val="auto"/>
          <w:sz w:val="22"/>
          <w:u w:val="single"/>
        </w:rPr>
        <w:t>Modification apportée par</w:t>
      </w:r>
      <w:r w:rsidR="008572E8">
        <w:rPr>
          <w:b w:val="0"/>
          <w:bCs/>
          <w:color w:val="auto"/>
          <w:sz w:val="22"/>
          <w:u w:val="single"/>
        </w:rPr>
        <w:t xml:space="preserve"> </w:t>
      </w:r>
      <w:r w:rsidRPr="0082729F">
        <w:rPr>
          <w:b w:val="0"/>
          <w:bCs/>
          <w:color w:val="auto"/>
          <w:sz w:val="22"/>
          <w:u w:val="single"/>
        </w:rPr>
        <w:t>:</w:t>
      </w:r>
      <w:r>
        <w:rPr>
          <w:b w:val="0"/>
          <w:bCs/>
          <w:color w:val="auto"/>
          <w:sz w:val="22"/>
        </w:rPr>
        <w:t xml:space="preserve"> </w:t>
      </w:r>
      <w:r w:rsidR="008572E8" w:rsidRPr="008572E8">
        <w:rPr>
          <w:b w:val="0"/>
          <w:bCs/>
          <w:color w:val="auto"/>
          <w:sz w:val="22"/>
        </w:rPr>
        <w:t>Jonathan Jeanniard</w:t>
      </w:r>
      <w:r w:rsidR="008572E8">
        <w:rPr>
          <w:b w:val="0"/>
          <w:bCs/>
          <w:color w:val="auto"/>
          <w:sz w:val="22"/>
        </w:rPr>
        <w:t>, le 25/06/2020 pour ajouter</w:t>
      </w:r>
      <w:r>
        <w:rPr>
          <w:b w:val="0"/>
          <w:bCs/>
          <w:color w:val="auto"/>
          <w:sz w:val="22"/>
        </w:rPr>
        <w:t xml:space="preserve"> </w:t>
      </w:r>
      <w:r w:rsidR="00EA44A8">
        <w:rPr>
          <w:b w:val="0"/>
          <w:bCs/>
          <w:color w:val="auto"/>
          <w:sz w:val="22"/>
        </w:rPr>
        <w:t>une étape sur la sécurisation de branches en collaboration</w:t>
      </w:r>
      <w:r w:rsidR="0082729F">
        <w:rPr>
          <w:b w:val="0"/>
          <w:bCs/>
          <w:color w:val="auto"/>
          <w:sz w:val="22"/>
        </w:rPr>
        <w:t>, une page de suivi sur l'édition de cette procédure</w:t>
      </w:r>
      <w:r w:rsidR="008572E8">
        <w:rPr>
          <w:b w:val="0"/>
          <w:bCs/>
          <w:color w:val="auto"/>
          <w:sz w:val="22"/>
        </w:rPr>
        <w:t>,</w:t>
      </w:r>
      <w:r w:rsidR="0082729F">
        <w:rPr>
          <w:b w:val="0"/>
          <w:bCs/>
          <w:color w:val="auto"/>
          <w:sz w:val="22"/>
        </w:rPr>
        <w:t xml:space="preserve"> des sauts de pages pour l'association d'image avec son chapitre</w:t>
      </w:r>
      <w:r w:rsidR="008572E8">
        <w:rPr>
          <w:b w:val="0"/>
          <w:bCs/>
          <w:color w:val="auto"/>
          <w:sz w:val="22"/>
        </w:rPr>
        <w:t xml:space="preserve"> et retour de chariot sous les titres principal</w:t>
      </w:r>
      <w:bookmarkStart w:id="0" w:name="_GoBack"/>
      <w:bookmarkEnd w:id="0"/>
      <w:r w:rsidR="00EA44A8">
        <w:rPr>
          <w:b w:val="0"/>
          <w:bCs/>
          <w:color w:val="auto"/>
          <w:sz w:val="22"/>
        </w:rPr>
        <w:t>.</w:t>
      </w:r>
    </w:p>
    <w:sectPr w:rsidR="0087605E" w:rsidRPr="00961CB0" w:rsidSect="00AB02A7"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AB72BB" w14:textId="77777777" w:rsidR="00BD6ECC" w:rsidRDefault="00BD6ECC">
      <w:r>
        <w:separator/>
      </w:r>
    </w:p>
    <w:p w14:paraId="205D5577" w14:textId="77777777" w:rsidR="00BD6ECC" w:rsidRDefault="00BD6ECC"/>
  </w:endnote>
  <w:endnote w:type="continuationSeparator" w:id="0">
    <w:p w14:paraId="3A2D2E47" w14:textId="77777777" w:rsidR="00BD6ECC" w:rsidRDefault="00BD6ECC">
      <w:r>
        <w:continuationSeparator/>
      </w:r>
    </w:p>
    <w:p w14:paraId="72553C19" w14:textId="77777777" w:rsidR="00BD6ECC" w:rsidRDefault="00BD6EC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0B32D4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66A9B393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18D713" w14:textId="77777777" w:rsidR="00BD6ECC" w:rsidRDefault="00BD6ECC">
      <w:r>
        <w:separator/>
      </w:r>
    </w:p>
    <w:p w14:paraId="7BFFE09F" w14:textId="77777777" w:rsidR="00BD6ECC" w:rsidRDefault="00BD6ECC"/>
  </w:footnote>
  <w:footnote w:type="continuationSeparator" w:id="0">
    <w:p w14:paraId="50A499A6" w14:textId="77777777" w:rsidR="00BD6ECC" w:rsidRDefault="00BD6ECC">
      <w:r>
        <w:continuationSeparator/>
      </w:r>
    </w:p>
    <w:p w14:paraId="55A76326" w14:textId="77777777" w:rsidR="00BD6ECC" w:rsidRDefault="00BD6EC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A750C8C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DE0F71D" w14:textId="77777777" w:rsidR="00D077E9" w:rsidRDefault="00D077E9">
          <w:pPr>
            <w:pStyle w:val="En-tte"/>
          </w:pPr>
        </w:p>
      </w:tc>
    </w:tr>
  </w:tbl>
  <w:p w14:paraId="176F17C0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910B6"/>
    <w:multiLevelType w:val="hybridMultilevel"/>
    <w:tmpl w:val="B5EC9F44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EB3BBD"/>
    <w:multiLevelType w:val="multilevel"/>
    <w:tmpl w:val="EA44D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A992584"/>
    <w:multiLevelType w:val="multilevel"/>
    <w:tmpl w:val="D6146E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42E22818"/>
    <w:multiLevelType w:val="multilevel"/>
    <w:tmpl w:val="900E0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83856FC"/>
    <w:multiLevelType w:val="multilevel"/>
    <w:tmpl w:val="719E1A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103614"/>
    <w:multiLevelType w:val="hybridMultilevel"/>
    <w:tmpl w:val="D5FCDB6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A4014CB"/>
    <w:multiLevelType w:val="multilevel"/>
    <w:tmpl w:val="E612C6E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6480580A"/>
    <w:multiLevelType w:val="multilevel"/>
    <w:tmpl w:val="612E8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759"/>
    <w:rsid w:val="0002482E"/>
    <w:rsid w:val="00044D9C"/>
    <w:rsid w:val="00050324"/>
    <w:rsid w:val="00054C9A"/>
    <w:rsid w:val="000A0150"/>
    <w:rsid w:val="000C7264"/>
    <w:rsid w:val="000D5411"/>
    <w:rsid w:val="000E63C9"/>
    <w:rsid w:val="00130E9D"/>
    <w:rsid w:val="00150A6D"/>
    <w:rsid w:val="00185B35"/>
    <w:rsid w:val="00195636"/>
    <w:rsid w:val="001C764A"/>
    <w:rsid w:val="001F2BC8"/>
    <w:rsid w:val="001F5F6B"/>
    <w:rsid w:val="00243EBC"/>
    <w:rsid w:val="00246A35"/>
    <w:rsid w:val="00270C80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31F76"/>
    <w:rsid w:val="0044085A"/>
    <w:rsid w:val="004A0A05"/>
    <w:rsid w:val="004B21A5"/>
    <w:rsid w:val="005037F0"/>
    <w:rsid w:val="00504904"/>
    <w:rsid w:val="00516A86"/>
    <w:rsid w:val="005275F6"/>
    <w:rsid w:val="00532541"/>
    <w:rsid w:val="00572102"/>
    <w:rsid w:val="005904F6"/>
    <w:rsid w:val="005F1BB0"/>
    <w:rsid w:val="0063665A"/>
    <w:rsid w:val="00656C4D"/>
    <w:rsid w:val="006670B3"/>
    <w:rsid w:val="00673BFC"/>
    <w:rsid w:val="00676759"/>
    <w:rsid w:val="006932C9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7E6A22"/>
    <w:rsid w:val="0082729F"/>
    <w:rsid w:val="008572E8"/>
    <w:rsid w:val="00862FE4"/>
    <w:rsid w:val="0086389A"/>
    <w:rsid w:val="0087605E"/>
    <w:rsid w:val="008B1FEE"/>
    <w:rsid w:val="00903C32"/>
    <w:rsid w:val="0091275B"/>
    <w:rsid w:val="00916B16"/>
    <w:rsid w:val="009173B9"/>
    <w:rsid w:val="0093335D"/>
    <w:rsid w:val="0093613E"/>
    <w:rsid w:val="00943026"/>
    <w:rsid w:val="00961CB0"/>
    <w:rsid w:val="00966B81"/>
    <w:rsid w:val="009913C8"/>
    <w:rsid w:val="009A7037"/>
    <w:rsid w:val="009C7720"/>
    <w:rsid w:val="009F0920"/>
    <w:rsid w:val="00A026FF"/>
    <w:rsid w:val="00A23AFA"/>
    <w:rsid w:val="00A31B3E"/>
    <w:rsid w:val="00A52F4D"/>
    <w:rsid w:val="00A532F3"/>
    <w:rsid w:val="00A61747"/>
    <w:rsid w:val="00A832E6"/>
    <w:rsid w:val="00A8489E"/>
    <w:rsid w:val="00A9067E"/>
    <w:rsid w:val="00AB02A7"/>
    <w:rsid w:val="00AC29F3"/>
    <w:rsid w:val="00B231E5"/>
    <w:rsid w:val="00BD6ECC"/>
    <w:rsid w:val="00C02B87"/>
    <w:rsid w:val="00C115BB"/>
    <w:rsid w:val="00C4086D"/>
    <w:rsid w:val="00CA1896"/>
    <w:rsid w:val="00CB5B28"/>
    <w:rsid w:val="00CF5371"/>
    <w:rsid w:val="00D0323A"/>
    <w:rsid w:val="00D0559F"/>
    <w:rsid w:val="00D077E9"/>
    <w:rsid w:val="00D15D87"/>
    <w:rsid w:val="00D428BA"/>
    <w:rsid w:val="00D42CB7"/>
    <w:rsid w:val="00D5413D"/>
    <w:rsid w:val="00D570A9"/>
    <w:rsid w:val="00D61727"/>
    <w:rsid w:val="00D70D02"/>
    <w:rsid w:val="00D770C7"/>
    <w:rsid w:val="00D86945"/>
    <w:rsid w:val="00D90290"/>
    <w:rsid w:val="00DD152F"/>
    <w:rsid w:val="00DE213F"/>
    <w:rsid w:val="00DF027C"/>
    <w:rsid w:val="00E00A32"/>
    <w:rsid w:val="00E16849"/>
    <w:rsid w:val="00E22ACD"/>
    <w:rsid w:val="00E6105F"/>
    <w:rsid w:val="00E620B0"/>
    <w:rsid w:val="00E81B40"/>
    <w:rsid w:val="00EA44A8"/>
    <w:rsid w:val="00EF555B"/>
    <w:rsid w:val="00F027BB"/>
    <w:rsid w:val="00F11DCF"/>
    <w:rsid w:val="00F162EA"/>
    <w:rsid w:val="00F52D27"/>
    <w:rsid w:val="00F83527"/>
    <w:rsid w:val="00FB26E1"/>
    <w:rsid w:val="00FD583F"/>
    <w:rsid w:val="00FD7488"/>
    <w:rsid w:val="00FE43D9"/>
    <w:rsid w:val="00FF16B4"/>
    <w:rsid w:val="00FF7208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E5296"/>
  <w15:docId w15:val="{D77733FE-653D-4DCE-A959-C3F5BF466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customStyle="1" w:styleId="paragraph">
    <w:name w:val="paragraph"/>
    <w:basedOn w:val="Normal"/>
    <w:rsid w:val="00D15D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fr-FR"/>
    </w:rPr>
  </w:style>
  <w:style w:type="character" w:customStyle="1" w:styleId="normaltextrun">
    <w:name w:val="normaltextrun"/>
    <w:basedOn w:val="Policepardfaut"/>
    <w:rsid w:val="00D15D87"/>
  </w:style>
  <w:style w:type="character" w:customStyle="1" w:styleId="eop">
    <w:name w:val="eop"/>
    <w:basedOn w:val="Policepardfaut"/>
    <w:rsid w:val="00D15D87"/>
  </w:style>
  <w:style w:type="paragraph" w:styleId="Paragraphedeliste">
    <w:name w:val="List Paragraph"/>
    <w:basedOn w:val="Normal"/>
    <w:uiPriority w:val="34"/>
    <w:unhideWhenUsed/>
    <w:qFormat/>
    <w:rsid w:val="00FF72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yweez\AppData\Local\Microsoft\Office\16.0\DTS\fr-FR%7b2BBA2354-4443-4CAC-9DF1-777BBB654300%7d\%7bE13E3120-ADA5-4565-B581-B9ABF8327921%7dtf1639285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1A3388C120544BC82A26C28623D212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91CE17-D13B-4433-B167-F7CB800393FA}"/>
      </w:docPartPr>
      <w:docPartBody>
        <w:p w:rsidR="00001DF0" w:rsidRDefault="00012870">
          <w:pPr>
            <w:pStyle w:val="F1A3388C120544BC82A26C28623D212D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juin 23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58D7E68782D0417CBE80C17023FE854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044F27-00A2-48C7-BFFC-28B142DE3589}"/>
      </w:docPartPr>
      <w:docPartBody>
        <w:p w:rsidR="00001DF0" w:rsidRDefault="00012870">
          <w:pPr>
            <w:pStyle w:val="58D7E68782D0417CBE80C17023FE854B"/>
          </w:pPr>
          <w:r>
            <w:rPr>
              <w:lang w:bidi="fr-FR"/>
            </w:rPr>
            <w:t>NOM DE LA SOCIÉTÉ</w:t>
          </w:r>
        </w:p>
      </w:docPartBody>
    </w:docPart>
    <w:docPart>
      <w:docPartPr>
        <w:name w:val="28C26EB7604047518836121CC10FEF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DBC52F7-0202-4037-A5F7-2BE07DD859E8}"/>
      </w:docPartPr>
      <w:docPartBody>
        <w:p w:rsidR="00001DF0" w:rsidRDefault="00012870">
          <w:pPr>
            <w:pStyle w:val="28C26EB7604047518836121CC10FEF5D"/>
          </w:pPr>
          <w:r>
            <w:rPr>
              <w:lang w:bidi="fr-FR"/>
            </w:rPr>
            <w:t>Votre nom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870"/>
    <w:rsid w:val="00001DF0"/>
    <w:rsid w:val="00012870"/>
    <w:rsid w:val="00461F08"/>
    <w:rsid w:val="00CA3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F1A3388C120544BC82A26C28623D212D">
    <w:name w:val="F1A3388C120544BC82A26C28623D212D"/>
  </w:style>
  <w:style w:type="paragraph" w:customStyle="1" w:styleId="58D7E68782D0417CBE80C17023FE854B">
    <w:name w:val="58D7E68782D0417CBE80C17023FE854B"/>
  </w:style>
  <w:style w:type="paragraph" w:customStyle="1" w:styleId="28C26EB7604047518836121CC10FEF5D">
    <w:name w:val="28C26EB7604047518836121CC10FEF5D"/>
  </w:style>
  <w:style w:type="paragraph" w:customStyle="1" w:styleId="440CE208BA1345E1A0DB15A96FE37922">
    <w:name w:val="440CE208BA1345E1A0DB15A96FE37922"/>
  </w:style>
  <w:style w:type="paragraph" w:customStyle="1" w:styleId="BB2CA5FF34CF4191992F77F834C4AF20">
    <w:name w:val="BB2CA5FF34CF4191992F77F834C4AF20"/>
  </w:style>
  <w:style w:type="paragraph" w:customStyle="1" w:styleId="1BA38BF9C5394CB198C99F609786B95F">
    <w:name w:val="1BA38BF9C5394CB198C99F609786B95F"/>
  </w:style>
  <w:style w:type="paragraph" w:customStyle="1" w:styleId="528B9267EBC94CAF99A49CEAFF21966E">
    <w:name w:val="528B9267EBC94CAF99A49CEAFF21966E"/>
  </w:style>
  <w:style w:type="paragraph" w:customStyle="1" w:styleId="DB29ACC4EA5944AB812868E0CC5DF652">
    <w:name w:val="DB29ACC4EA5944AB812868E0CC5DF6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Jonathan JEANNIARD
Contributeurs : Aurélien BOUDIER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D310888-F40F-4A2B-8A06-9C7855F71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{E13E3120-ADA5-4565-B581-B9ABF8327921}tf16392850.dotx</Template>
  <TotalTime>333</TotalTime>
  <Pages>5</Pages>
  <Words>446</Words>
  <Characters>2453</Characters>
  <Application>Microsoft Office Word</Application>
  <DocSecurity>0</DocSecurity>
  <Lines>20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Kyweez</dc:creator>
  <cp:keywords/>
  <cp:lastModifiedBy>jonathan jeanniard</cp:lastModifiedBy>
  <cp:revision>18</cp:revision>
  <cp:lastPrinted>2020-06-23T21:39:00Z</cp:lastPrinted>
  <dcterms:created xsi:type="dcterms:W3CDTF">2020-06-23T10:19:00Z</dcterms:created>
  <dcterms:modified xsi:type="dcterms:W3CDTF">2020-06-26T06:59:00Z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