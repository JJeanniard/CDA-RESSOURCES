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C9FDBD" w14:textId="77777777" w:rsidR="00D077E9" w:rsidRDefault="00AB02A7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838C94A" wp14:editId="358F0306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0A341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MUtAIAAL4FAAAOAAAAZHJzL2Uyb0RvYy54bWysVM1u2zAMvg/YOwi6r7bTpj9BnSJo0WFA&#10;0RZth54VWYoNyKImKXGyp9mz7Ml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yU0zFLQCAAC+&#10;BQAADgAAAAAAAAAAAAAAAAAuAgAAZHJzL2Uyb0RvYy54bWxQSwECLQAUAAYACAAAACEAqUTT0u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4A73C509" wp14:editId="565ACB87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850C921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0181919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43ECB0A" wp14:editId="28002609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73279B1" w14:textId="58F4D491" w:rsidR="00D077E9" w:rsidRPr="00D86945" w:rsidRDefault="00D15D87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Gestion de projets sur GitHub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43ECB0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" filled="f" stroked="f" strokeweight=".5pt">
                      <v:textbox>
                        <w:txbxContent>
                          <w:p w14:paraId="773279B1" w14:textId="58F4D491" w:rsidR="00D077E9" w:rsidRPr="00D86945" w:rsidRDefault="00D15D87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Gestion de projets sur GitHub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7879AF7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28BFF439" wp14:editId="6708F716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F274D33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2CCBDE9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E40B0D6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22ECC9FE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F1A3388C120544BC82A26C28623D212D"/>
              </w:placeholder>
              <w15:appearance w15:val="hidden"/>
            </w:sdtPr>
            <w:sdtEndPr/>
            <w:sdtContent>
              <w:p w14:paraId="739E6803" w14:textId="3D6E51CB" w:rsidR="00D077E9" w:rsidRDefault="00532541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EC046B">
                  <w:rPr>
                    <w:rStyle w:val="Sous-titreCar"/>
                    <w:b w:val="0"/>
                    <w:noProof/>
                    <w:lang w:bidi="fr-FR"/>
                  </w:rPr>
                  <w:t>5 juillet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1F09292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5DFBF2AA" wp14:editId="25993E46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D80EDA9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D7CDD4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A424016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AA194E3" w14:textId="6FE7DF0C" w:rsidR="00D077E9" w:rsidRDefault="00414F20" w:rsidP="00AB02A7">
            <w:sdt>
              <w:sdtPr>
                <w:id w:val="-1740469667"/>
                <w:placeholder>
                  <w:docPart w:val="58D7E68782D0417CBE80C17023FE854B"/>
                </w:placeholder>
                <w15:appearance w15:val="hidden"/>
              </w:sdtPr>
              <w:sdtEndPr/>
              <w:sdtContent>
                <w:r w:rsidR="00D15D87">
                  <w:t>C</w:t>
                </w:r>
                <w:r w:rsidR="00A026FF">
                  <w:t>oncepteur Développeur d’Application</w:t>
                </w:r>
              </w:sdtContent>
            </w:sdt>
          </w:p>
          <w:p w14:paraId="03D99CEA" w14:textId="19FC2E34" w:rsidR="00D077E9" w:rsidRDefault="00D077E9" w:rsidP="00AB02A7">
            <w:r w:rsidRPr="00B231E5">
              <w:rPr>
                <w:lang w:bidi="fr-FR"/>
              </w:rPr>
              <w:t xml:space="preserve">Créé par : </w:t>
            </w:r>
            <w:sdt>
              <w:sdtPr>
                <w:alias w:val="Votre nom"/>
                <w:tag w:val="Votre nom"/>
                <w:id w:val="-180584491"/>
                <w:placeholder>
                  <w:docPart w:val="28C26EB7604047518836121CC10FEF5D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D15D87">
                  <w:t>Jonathan JEANNIARD</w:t>
                </w:r>
                <w:r w:rsidR="00D15D87">
                  <w:br/>
                  <w:t>Contributeurs : Aurélien BOUDIER</w:t>
                </w:r>
              </w:sdtContent>
            </w:sdt>
          </w:p>
          <w:p w14:paraId="4E656552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710DC886" w14:textId="438BB031" w:rsidR="00D077E9" w:rsidRDefault="00AB02A7">
      <w:pPr>
        <w:spacing w:after="20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914C96A" wp14:editId="60F328C2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8D6FD" id="Rectangle 2" o:spid="_x0000_s1026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LhMNASmAgAAp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p w14:paraId="0D040599" w14:textId="14E19529" w:rsidR="00FF7208" w:rsidRDefault="00FF7208" w:rsidP="00FF7208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 w:rsidRPr="00FF7208">
        <w:rPr>
          <w:rStyle w:val="normaltextrun"/>
          <w:rFonts w:ascii="Calibri" w:eastAsiaTheme="majorEastAsia" w:hAnsi="Calibri" w:cs="Calibri"/>
          <w:sz w:val="22"/>
        </w:rPr>
        <w:lastRenderedPageBreak/>
        <w:t>Création d’un repository sur GitHub</w:t>
      </w:r>
    </w:p>
    <w:p w14:paraId="2D23F4CD" w14:textId="2BA332FE" w:rsidR="006670B3" w:rsidRDefault="006670B3" w:rsidP="006670B3">
      <w:pPr>
        <w:rPr>
          <w:rStyle w:val="normaltextrun"/>
          <w:rFonts w:ascii="Calibri" w:eastAsiaTheme="majorEastAsia" w:hAnsi="Calibri" w:cs="Calibri"/>
          <w:sz w:val="22"/>
        </w:rPr>
      </w:pPr>
    </w:p>
    <w:p w14:paraId="2EE80F2B" w14:textId="24F454DF" w:rsidR="006670B3" w:rsidRPr="006670B3" w:rsidRDefault="006670B3" w:rsidP="006670B3">
      <w:pPr>
        <w:rPr>
          <w:rStyle w:val="normaltextrun"/>
          <w:rFonts w:ascii="Calibri" w:eastAsiaTheme="majorEastAsia" w:hAnsi="Calibri" w:cs="Calibri"/>
          <w:sz w:val="22"/>
        </w:rPr>
      </w:pPr>
      <w:r>
        <w:rPr>
          <w:rFonts w:ascii="Calibri" w:eastAsiaTheme="majorEastAsia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1ED2C4" wp14:editId="3B6AFAA0">
                <wp:simplePos x="0" y="0"/>
                <wp:positionH relativeFrom="column">
                  <wp:posOffset>5558790</wp:posOffset>
                </wp:positionH>
                <wp:positionV relativeFrom="paragraph">
                  <wp:posOffset>480060</wp:posOffset>
                </wp:positionV>
                <wp:extent cx="733425" cy="352425"/>
                <wp:effectExtent l="0" t="0" r="28575" b="28575"/>
                <wp:wrapNone/>
                <wp:docPr id="15" name="Rectangle :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52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C6031C" id="Rectangle : coins arrondis 15" o:spid="_x0000_s1026" style="position:absolute;margin-left:437.7pt;margin-top:37.8pt;width:57.75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" filled="f" strokecolor="red" strokeweight="2pt"/>
            </w:pict>
          </mc:Fallback>
        </mc:AlternateContent>
      </w:r>
      <w:r w:rsidRPr="006670B3">
        <w:rPr>
          <w:rStyle w:val="normaltextrun"/>
          <w:rFonts w:ascii="Calibri" w:eastAsiaTheme="majorEastAsia" w:hAnsi="Calibri" w:cs="Calibri"/>
          <w:noProof/>
          <w:sz w:val="22"/>
        </w:rPr>
        <w:drawing>
          <wp:inline distT="0" distB="0" distL="0" distR="0" wp14:anchorId="0AB5A776" wp14:editId="7BBB1F23">
            <wp:extent cx="6371590" cy="864870"/>
            <wp:effectExtent l="19050" t="19050" r="10160" b="1143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864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31DD5" w14:textId="2B753B9E" w:rsidR="00D428BA" w:rsidRDefault="00D428BA" w:rsidP="00D428BA">
      <w:pPr>
        <w:pStyle w:val="Paragraphedeliste"/>
        <w:ind w:left="360"/>
        <w:rPr>
          <w:rStyle w:val="normaltextrun"/>
          <w:rFonts w:ascii="Calibri" w:eastAsiaTheme="majorEastAsia" w:hAnsi="Calibri" w:cs="Calibri"/>
          <w:sz w:val="22"/>
        </w:rPr>
      </w:pPr>
    </w:p>
    <w:p w14:paraId="4B7CE933" w14:textId="77777777" w:rsidR="00FE43D9" w:rsidRDefault="00FE43D9" w:rsidP="00D428BA">
      <w:pPr>
        <w:pStyle w:val="Paragraphedeliste"/>
        <w:ind w:left="360"/>
        <w:rPr>
          <w:rStyle w:val="normaltextrun"/>
          <w:rFonts w:ascii="Calibri" w:eastAsiaTheme="majorEastAsia" w:hAnsi="Calibri" w:cs="Calibri"/>
          <w:sz w:val="22"/>
        </w:rPr>
      </w:pPr>
    </w:p>
    <w:p w14:paraId="02311B27" w14:textId="13D44548" w:rsidR="00FF7208" w:rsidRDefault="00D428BA" w:rsidP="00FF7208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Création d’un projet</w:t>
      </w:r>
    </w:p>
    <w:p w14:paraId="4DB0248E" w14:textId="3E8F8C7A" w:rsidR="006670B3" w:rsidRDefault="006670B3" w:rsidP="006670B3">
      <w:pPr>
        <w:rPr>
          <w:rStyle w:val="normaltextrun"/>
          <w:rFonts w:ascii="Calibri" w:eastAsiaTheme="majorEastAsia" w:hAnsi="Calibri" w:cs="Calibri"/>
          <w:sz w:val="22"/>
        </w:rPr>
      </w:pPr>
    </w:p>
    <w:p w14:paraId="240D0069" w14:textId="2F8E7A06" w:rsidR="006670B3" w:rsidRPr="006670B3" w:rsidRDefault="006670B3" w:rsidP="006670B3">
      <w:pPr>
        <w:rPr>
          <w:rStyle w:val="normaltextrun"/>
          <w:rFonts w:ascii="Calibri" w:eastAsiaTheme="majorEastAsia" w:hAnsi="Calibri" w:cs="Calibri"/>
          <w:sz w:val="22"/>
        </w:rPr>
      </w:pPr>
      <w:r>
        <w:rPr>
          <w:rFonts w:ascii="Calibri" w:eastAsiaTheme="majorEastAsia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26002F" wp14:editId="115360C7">
                <wp:simplePos x="0" y="0"/>
                <wp:positionH relativeFrom="column">
                  <wp:posOffset>5454015</wp:posOffset>
                </wp:positionH>
                <wp:positionV relativeFrom="paragraph">
                  <wp:posOffset>380365</wp:posOffset>
                </wp:positionV>
                <wp:extent cx="733425" cy="352425"/>
                <wp:effectExtent l="0" t="0" r="28575" b="28575"/>
                <wp:wrapNone/>
                <wp:docPr id="14" name="Rectangle : coins arrondi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52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ACD1FE" id="Rectangle : coins arrondis 14" o:spid="_x0000_s1026" style="position:absolute;margin-left:429.45pt;margin-top:29.95pt;width:57.75pt;height:2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" filled="f" strokecolor="red" strokeweight="2pt"/>
            </w:pict>
          </mc:Fallback>
        </mc:AlternateContent>
      </w:r>
      <w:r w:rsidRPr="006670B3">
        <w:rPr>
          <w:rStyle w:val="normaltextrun"/>
          <w:rFonts w:ascii="Calibri" w:eastAsiaTheme="majorEastAsia" w:hAnsi="Calibri" w:cs="Calibri"/>
          <w:noProof/>
          <w:sz w:val="22"/>
        </w:rPr>
        <w:drawing>
          <wp:inline distT="0" distB="0" distL="0" distR="0" wp14:anchorId="12FB25BF" wp14:editId="175DB704">
            <wp:extent cx="6371590" cy="760730"/>
            <wp:effectExtent l="19050" t="19050" r="10160" b="203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76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6228F" w14:textId="02662F84" w:rsidR="00D428BA" w:rsidRDefault="00D428BA" w:rsidP="00D428BA">
      <w:pPr>
        <w:pStyle w:val="Paragraphedeliste"/>
        <w:ind w:left="360"/>
        <w:rPr>
          <w:rStyle w:val="normaltextrun"/>
          <w:rFonts w:ascii="Calibri" w:eastAsiaTheme="majorEastAsia" w:hAnsi="Calibri" w:cs="Calibri"/>
          <w:sz w:val="22"/>
        </w:rPr>
      </w:pPr>
    </w:p>
    <w:p w14:paraId="25397F4C" w14:textId="77777777" w:rsidR="00FE43D9" w:rsidRDefault="00FE43D9" w:rsidP="00D428BA">
      <w:pPr>
        <w:pStyle w:val="Paragraphedeliste"/>
        <w:ind w:left="360"/>
        <w:rPr>
          <w:rStyle w:val="normaltextrun"/>
          <w:rFonts w:ascii="Calibri" w:eastAsiaTheme="majorEastAsia" w:hAnsi="Calibri" w:cs="Calibri"/>
          <w:sz w:val="22"/>
        </w:rPr>
      </w:pPr>
    </w:p>
    <w:p w14:paraId="7D0B6572" w14:textId="500952C6" w:rsidR="00D428BA" w:rsidRPr="00FF7208" w:rsidRDefault="00D428BA" w:rsidP="00FF7208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Récupération du repository distant en local</w:t>
      </w:r>
    </w:p>
    <w:p w14:paraId="023B9956" w14:textId="5BAF238A" w:rsidR="00D428BA" w:rsidRDefault="00D428BA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0F98FDC5" w14:textId="0C3DEEF0" w:rsidR="00D15D87" w:rsidRDefault="00D15D87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Dans un premier temps, il faut s’assurer que tous les collaborateurs du projet ont initialisé le dépôt distant en local (git clone).</w:t>
      </w:r>
    </w:p>
    <w:p w14:paraId="6667B8FC" w14:textId="643590BD" w:rsidR="006670B3" w:rsidRDefault="006670B3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14D7474B" w14:textId="07EC0489" w:rsidR="006670B3" w:rsidRDefault="006670B3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Fonts w:ascii="Calibri" w:eastAsiaTheme="majorEastAsia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65C20C" wp14:editId="4CE6AE8F">
                <wp:simplePos x="0" y="0"/>
                <wp:positionH relativeFrom="margin">
                  <wp:align>right</wp:align>
                </wp:positionH>
                <wp:positionV relativeFrom="paragraph">
                  <wp:posOffset>604520</wp:posOffset>
                </wp:positionV>
                <wp:extent cx="1895475" cy="619125"/>
                <wp:effectExtent l="0" t="0" r="28575" b="28575"/>
                <wp:wrapNone/>
                <wp:docPr id="17" name="Rectangle : coins arrond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191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12E8AE" id="Rectangle : coins arrondis 17" o:spid="_x0000_s1026" style="position:absolute;margin-left:98.05pt;margin-top:47.6pt;width:149.25pt;height:48.7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" filled="f" strokecolor="red" strokeweight="2pt">
                <w10:wrap anchorx="margin"/>
              </v:roundrect>
            </w:pict>
          </mc:Fallback>
        </mc:AlternateContent>
      </w:r>
      <w:r w:rsidRPr="006670B3">
        <w:rPr>
          <w:rStyle w:val="normaltextrun"/>
          <w:rFonts w:ascii="Calibri" w:eastAsiaTheme="majorEastAsia" w:hAnsi="Calibri" w:cs="Calibri"/>
          <w:noProof/>
          <w:sz w:val="22"/>
          <w:szCs w:val="22"/>
        </w:rPr>
        <w:drawing>
          <wp:inline distT="0" distB="0" distL="0" distR="0" wp14:anchorId="105084C3" wp14:editId="18BB9B75">
            <wp:extent cx="6371590" cy="1492885"/>
            <wp:effectExtent l="19050" t="19050" r="10160" b="1206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492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D8A80" w14:textId="29D53DC3" w:rsidR="00044D9C" w:rsidRDefault="00044D9C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74AF2054" w14:textId="77777777" w:rsidR="00FE43D9" w:rsidRDefault="00FE43D9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335B88BD" w14:textId="546DD5FB" w:rsidR="00D428BA" w:rsidRPr="00FF7208" w:rsidRDefault="00044D9C" w:rsidP="00D428BA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Exemples de branches</w:t>
      </w:r>
    </w:p>
    <w:p w14:paraId="7EB10870" w14:textId="48980CAD" w:rsidR="00D15D87" w:rsidRDefault="00044D9C" w:rsidP="00D15D8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</w:t>
      </w:r>
      <w:r w:rsidR="00D15D87">
        <w:rPr>
          <w:rStyle w:val="normaltextrun"/>
          <w:rFonts w:ascii="Calibri" w:eastAsiaTheme="majorEastAsia" w:hAnsi="Calibri" w:cs="Calibri"/>
          <w:sz w:val="22"/>
          <w:szCs w:val="22"/>
        </w:rPr>
        <w:t>es branches de référence sont</w:t>
      </w:r>
      <w:r w:rsidR="00D428BA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les suivantes :</w:t>
      </w:r>
    </w:p>
    <w:p w14:paraId="689DAD71" w14:textId="6A717B25" w:rsidR="00D15D87" w:rsidRDefault="00D15D87" w:rsidP="00D15D87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Master</w:t>
      </w:r>
      <w:r w:rsidR="00044D9C">
        <w:rPr>
          <w:rStyle w:val="eop"/>
          <w:rFonts w:ascii="Calibri" w:hAnsi="Calibri" w:cs="Calibri"/>
          <w:sz w:val="22"/>
          <w:szCs w:val="22"/>
        </w:rPr>
        <w:t> : contient le rendu final et fonctionnel du projet</w:t>
      </w:r>
    </w:p>
    <w:p w14:paraId="0413B287" w14:textId="5028B576" w:rsidR="00D15D87" w:rsidRDefault="00D15D87" w:rsidP="00D15D87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Develop</w:t>
      </w:r>
      <w:proofErr w:type="spellEnd"/>
      <w:r w:rsidR="00044D9C">
        <w:rPr>
          <w:rStyle w:val="eop"/>
          <w:rFonts w:ascii="Calibri" w:hAnsi="Calibri" w:cs="Calibri"/>
          <w:sz w:val="22"/>
          <w:szCs w:val="22"/>
        </w:rPr>
        <w:t xml:space="preserve"> : point de rassemblement de tous les merges des différentes </w:t>
      </w:r>
      <w:proofErr w:type="spellStart"/>
      <w:r w:rsidR="00044D9C">
        <w:rPr>
          <w:rStyle w:val="eop"/>
          <w:rFonts w:ascii="Calibri" w:hAnsi="Calibri" w:cs="Calibri"/>
          <w:sz w:val="22"/>
          <w:szCs w:val="22"/>
        </w:rPr>
        <w:t>features</w:t>
      </w:r>
      <w:proofErr w:type="spellEnd"/>
      <w:r w:rsidR="00044D9C">
        <w:rPr>
          <w:rStyle w:val="eop"/>
          <w:rFonts w:ascii="Calibri" w:hAnsi="Calibri" w:cs="Calibri"/>
          <w:sz w:val="22"/>
          <w:szCs w:val="22"/>
        </w:rPr>
        <w:t xml:space="preserve"> passés en </w:t>
      </w:r>
      <w:proofErr w:type="spellStart"/>
      <w:r w:rsidR="00044D9C">
        <w:rPr>
          <w:rStyle w:val="eop"/>
          <w:rFonts w:ascii="Calibri" w:hAnsi="Calibri" w:cs="Calibri"/>
          <w:sz w:val="22"/>
          <w:szCs w:val="22"/>
        </w:rPr>
        <w:t>review</w:t>
      </w:r>
      <w:proofErr w:type="spellEnd"/>
    </w:p>
    <w:p w14:paraId="65EFD09D" w14:textId="12C4D7B6" w:rsidR="00D15D87" w:rsidRPr="00044D9C" w:rsidRDefault="00D428BA" w:rsidP="00D15D87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Features</w:t>
      </w:r>
      <w:proofErr w:type="spellEnd"/>
      <w:r w:rsidR="00044D9C">
        <w:rPr>
          <w:rStyle w:val="normaltextrun"/>
          <w:rFonts w:ascii="Calibri" w:eastAsiaTheme="majorEastAsia" w:hAnsi="Calibri" w:cs="Calibri"/>
          <w:sz w:val="22"/>
          <w:szCs w:val="22"/>
        </w:rPr>
        <w:t> : branche de développement de</w:t>
      </w:r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s </w:t>
      </w:r>
      <w:proofErr w:type="spellStart"/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>features</w:t>
      </w:r>
      <w:proofErr w:type="spellEnd"/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. Ces branches sont push sur la branche </w:t>
      </w:r>
      <w:proofErr w:type="spellStart"/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>develop</w:t>
      </w:r>
      <w:proofErr w:type="spellEnd"/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après un code </w:t>
      </w:r>
      <w:proofErr w:type="spellStart"/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>review</w:t>
      </w:r>
      <w:proofErr w:type="spellEnd"/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de la team.</w:t>
      </w:r>
    </w:p>
    <w:p w14:paraId="28736E76" w14:textId="7D782315" w:rsidR="00FE43D9" w:rsidRDefault="00FE43D9" w:rsidP="00044D9C"/>
    <w:p w14:paraId="4567593D" w14:textId="0FB10CA8" w:rsidR="00044D9C" w:rsidRDefault="006932C9" w:rsidP="00044D9C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Le Kanban du projet</w:t>
      </w:r>
    </w:p>
    <w:p w14:paraId="13DB184A" w14:textId="49971F13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Les projets permettent une disposition de différentes colonnes en mode Kanban. Dans nos projets nous utiliserons 4 colonnes :</w:t>
      </w:r>
    </w:p>
    <w:p w14:paraId="458FED93" w14:textId="17D88B81" w:rsidR="006932C9" w:rsidRDefault="006932C9" w:rsidP="006932C9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To Do</w:t>
      </w:r>
    </w:p>
    <w:p w14:paraId="696C8610" w14:textId="031FE624" w:rsidR="006932C9" w:rsidRDefault="006932C9" w:rsidP="006932C9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In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progress</w:t>
      </w:r>
      <w:proofErr w:type="spellEnd"/>
    </w:p>
    <w:p w14:paraId="79CC9F0F" w14:textId="3EF242CC" w:rsidR="006932C9" w:rsidRDefault="006932C9" w:rsidP="006932C9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Code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Review</w:t>
      </w:r>
      <w:proofErr w:type="spellEnd"/>
    </w:p>
    <w:p w14:paraId="6EF968B8" w14:textId="77D00681" w:rsidR="006932C9" w:rsidRDefault="006932C9" w:rsidP="006932C9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Done</w:t>
      </w:r>
      <w:proofErr w:type="spellEnd"/>
    </w:p>
    <w:p w14:paraId="029675CF" w14:textId="77777777" w:rsidR="00FE43D9" w:rsidRDefault="00FE43D9" w:rsidP="00FE43D9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142F5A57" w14:textId="28D7DBF0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Ces 4 colonnes permettent d’avoir un suivi en temps réel du projet.</w:t>
      </w:r>
    </w:p>
    <w:p w14:paraId="344604BF" w14:textId="21ABBE97" w:rsidR="006670B3" w:rsidRDefault="006670B3" w:rsidP="006932C9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</w:p>
    <w:p w14:paraId="54BB656B" w14:textId="653AC98D" w:rsidR="006670B3" w:rsidRDefault="006670B3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006670B3">
        <w:rPr>
          <w:rStyle w:val="normaltextrun"/>
          <w:rFonts w:ascii="Calibri" w:eastAsiaTheme="majorEastAsia" w:hAnsi="Calibri" w:cs="Calibri"/>
          <w:noProof/>
          <w:sz w:val="22"/>
          <w:szCs w:val="22"/>
        </w:rPr>
        <w:drawing>
          <wp:inline distT="0" distB="0" distL="0" distR="0" wp14:anchorId="1B530576" wp14:editId="282A6B82">
            <wp:extent cx="6371590" cy="3158490"/>
            <wp:effectExtent l="19050" t="19050" r="10160" b="2286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58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512E6" w14:textId="04B3EB0E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6FE348EE" w14:textId="5EF1B2DE" w:rsidR="006932C9" w:rsidRDefault="006932C9" w:rsidP="006932C9">
      <w:pPr>
        <w:pStyle w:val="Paragraphedeliste"/>
        <w:numPr>
          <w:ilvl w:val="1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To Do</w:t>
      </w:r>
    </w:p>
    <w:p w14:paraId="7967DEF6" w14:textId="5A872723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La colonne "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Todo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>" est paramétrée de telle sorte à récupérer les tickets de l'onglet "issues" et les transformer en tache à faire.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F54189" w14:textId="77777777" w:rsidR="006932C9" w:rsidRP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3833746" w14:textId="0912B799" w:rsidR="006932C9" w:rsidRDefault="006932C9" w:rsidP="006932C9">
      <w:pPr>
        <w:pStyle w:val="Paragraphedeliste"/>
        <w:numPr>
          <w:ilvl w:val="1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In Progress</w:t>
      </w:r>
    </w:p>
    <w:p w14:paraId="69CB4251" w14:textId="77777777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Chaque ticket est attribué à un (ou plusieurs) développeur(s), qui glissera ce ticket dans la colonne "In 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progress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>" pour montrer qu’il travaille dessus.</w:t>
      </w:r>
    </w:p>
    <w:p w14:paraId="2E1A2EDE" w14:textId="14DFD3C1" w:rsidR="006932C9" w:rsidRP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D33B2A" w14:textId="046C7250" w:rsidR="006932C9" w:rsidRDefault="006932C9" w:rsidP="006932C9">
      <w:pPr>
        <w:pStyle w:val="Paragraphedeliste"/>
        <w:numPr>
          <w:ilvl w:val="1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 xml:space="preserve">Code </w:t>
      </w:r>
      <w:proofErr w:type="spellStart"/>
      <w:r>
        <w:rPr>
          <w:rStyle w:val="normaltextrun"/>
          <w:rFonts w:ascii="Calibri" w:eastAsiaTheme="majorEastAsia" w:hAnsi="Calibri" w:cs="Calibri"/>
          <w:sz w:val="22"/>
        </w:rPr>
        <w:t>review</w:t>
      </w:r>
      <w:proofErr w:type="spellEnd"/>
    </w:p>
    <w:p w14:paraId="3280A528" w14:textId="18FF4F3C" w:rsidR="006932C9" w:rsidRDefault="009A7037" w:rsidP="006932C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Après</w:t>
      </w:r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avoir 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>développé</w:t>
      </w:r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la </w:t>
      </w:r>
      <w:proofErr w:type="spellStart"/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>feature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et rempli le ticket dans son ensemble, le développeur glisse le ticket dans "Code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Review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" et l’associe à un Pull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Request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afin d’en discuter avec les collègues du projet.</w:t>
      </w:r>
    </w:p>
    <w:p w14:paraId="4F6A0DA6" w14:textId="77777777" w:rsidR="006932C9" w:rsidRPr="006932C9" w:rsidRDefault="006932C9" w:rsidP="006932C9">
      <w:pPr>
        <w:rPr>
          <w:rStyle w:val="normaltextrun"/>
          <w:rFonts w:ascii="Calibri" w:eastAsiaTheme="majorEastAsia" w:hAnsi="Calibri" w:cs="Calibri"/>
          <w:sz w:val="22"/>
        </w:rPr>
      </w:pPr>
    </w:p>
    <w:p w14:paraId="6E79844C" w14:textId="0578B249" w:rsidR="006932C9" w:rsidRDefault="006670B3" w:rsidP="006932C9">
      <w:pPr>
        <w:pStyle w:val="Paragraphedeliste"/>
        <w:numPr>
          <w:ilvl w:val="1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proofErr w:type="spellStart"/>
      <w:r>
        <w:rPr>
          <w:rStyle w:val="normaltextrun"/>
          <w:rFonts w:ascii="Calibri" w:eastAsiaTheme="majorEastAsia" w:hAnsi="Calibri" w:cs="Calibri"/>
          <w:sz w:val="22"/>
        </w:rPr>
        <w:t>Done</w:t>
      </w:r>
      <w:proofErr w:type="spellEnd"/>
    </w:p>
    <w:p w14:paraId="37F1206D" w14:textId="7F7E8D6E" w:rsidR="007D64B3" w:rsidRDefault="006670B3" w:rsidP="006670B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Une fois la code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review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effectuée, le merge est fait avec la branche supérieure et le ticket est </w:t>
      </w:r>
      <w:r w:rsidR="00FE43D9">
        <w:rPr>
          <w:rStyle w:val="normaltextrun"/>
          <w:rFonts w:ascii="Calibri" w:eastAsiaTheme="majorEastAsia" w:hAnsi="Calibri" w:cs="Calibri"/>
          <w:sz w:val="22"/>
          <w:szCs w:val="22"/>
        </w:rPr>
        <w:t>fermé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puis glissé dans la colonne "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Done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>".</w:t>
      </w:r>
    </w:p>
    <w:p w14:paraId="3504BFCE" w14:textId="123F0BA5" w:rsidR="007D64B3" w:rsidRDefault="007D64B3" w:rsidP="006670B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5CD468C9" w14:textId="61892B6E" w:rsidR="007D64B3" w:rsidRDefault="007D64B3" w:rsidP="007D64B3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Le travail sur des branches</w:t>
      </w:r>
    </w:p>
    <w:p w14:paraId="6653F386" w14:textId="2967C39D" w:rsidR="007D64B3" w:rsidRDefault="007D64B3" w:rsidP="0061273F">
      <w:pPr>
        <w:jc w:val="both"/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</w:pPr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Pour faciliter le travail en équipe, il est déconseillé de travailler tous ensemble sur la </w:t>
      </w:r>
      <w:proofErr w:type="spellStart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meme</w:t>
      </w:r>
      <w:proofErr w:type="spellEnd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branche. Il est d’ailleurs </w:t>
      </w:r>
      <w:proofErr w:type="spellStart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frequent</w:t>
      </w:r>
      <w:proofErr w:type="spellEnd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qu’on ne puisse pas travailler sur la branche master ou </w:t>
      </w:r>
      <w:proofErr w:type="spellStart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develop</w:t>
      </w:r>
      <w:proofErr w:type="spellEnd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car ces dernières sont protégées pour des raisons évidentes de sécurité. La branche master contiendra une version finale </w:t>
      </w:r>
      <w:r w:rsidR="0061273F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fonctionnelle </w:t>
      </w:r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du projet, qui sera en production. La branche </w:t>
      </w:r>
      <w:proofErr w:type="spellStart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develop</w:t>
      </w:r>
      <w:proofErr w:type="spellEnd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contiendra</w:t>
      </w:r>
      <w:r w:rsidR="0061273F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les nouvelles </w:t>
      </w:r>
      <w:proofErr w:type="spellStart"/>
      <w:r w:rsidR="0061273F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features</w:t>
      </w:r>
      <w:proofErr w:type="spellEnd"/>
      <w:r w:rsidR="0061273F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. Cette branche sera souvent fonctionnelle, mais pas encore </w:t>
      </w:r>
      <w:proofErr w:type="spellStart"/>
      <w:r w:rsidR="0061273F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pushed</w:t>
      </w:r>
      <w:proofErr w:type="spellEnd"/>
      <w:r w:rsidR="0061273F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sur la branche master car elle nécessitera plus de tests ou l’ajout supplémentaires de </w:t>
      </w:r>
      <w:proofErr w:type="spellStart"/>
      <w:r w:rsidR="0061273F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features</w:t>
      </w:r>
      <w:proofErr w:type="spellEnd"/>
      <w:r w:rsidR="0061273F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avant de faire évoluer la version </w:t>
      </w:r>
      <w:proofErr w:type="spellStart"/>
      <w:r w:rsidR="0061273F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definitive</w:t>
      </w:r>
      <w:proofErr w:type="spellEnd"/>
      <w:r w:rsidR="0061273F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.</w:t>
      </w:r>
    </w:p>
    <w:p w14:paraId="0CC82CB7" w14:textId="77777777" w:rsidR="0061273F" w:rsidRDefault="0061273F" w:rsidP="0061273F">
      <w:pPr>
        <w:jc w:val="both"/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</w:pPr>
    </w:p>
    <w:p w14:paraId="7598C07D" w14:textId="76681150" w:rsidR="0061273F" w:rsidRDefault="0061273F" w:rsidP="0061273F">
      <w:pPr>
        <w:jc w:val="both"/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</w:pPr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C’est pour cette raison qu’il est recommandé de créer une branche par nouvelle </w:t>
      </w:r>
      <w:proofErr w:type="spellStart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feature</w:t>
      </w:r>
      <w:proofErr w:type="spellEnd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, que nous mergerons avec la branche </w:t>
      </w:r>
      <w:proofErr w:type="spellStart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develop</w:t>
      </w:r>
      <w:proofErr w:type="spellEnd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quand cette </w:t>
      </w:r>
      <w:proofErr w:type="spellStart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feature</w:t>
      </w:r>
      <w:proofErr w:type="spellEnd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sera fonctionnelle et que les effets de bords seront contrôlés. Il faudra souvent faire un pull </w:t>
      </w:r>
      <w:proofErr w:type="spellStart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request</w:t>
      </w:r>
      <w:proofErr w:type="spellEnd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vers la branche </w:t>
      </w:r>
      <w:proofErr w:type="spellStart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develop</w:t>
      </w:r>
      <w:proofErr w:type="spellEnd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.</w:t>
      </w:r>
    </w:p>
    <w:p w14:paraId="116D2A0B" w14:textId="77777777" w:rsidR="0061273F" w:rsidRDefault="0061273F" w:rsidP="0061273F">
      <w:pPr>
        <w:jc w:val="both"/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</w:pPr>
    </w:p>
    <w:p w14:paraId="7E9F0B41" w14:textId="7D3E8A3B" w:rsidR="0061273F" w:rsidRDefault="0061273F" w:rsidP="0061273F">
      <w:pPr>
        <w:jc w:val="both"/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</w:pPr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Pour la gestion de branches, git flow est un excellent outil. </w:t>
      </w:r>
      <w:hyperlink r:id="rId13" w:history="1">
        <w:r w:rsidRPr="0061273F">
          <w:rPr>
            <w:rStyle w:val="Lienhypertexte"/>
            <w:rFonts w:ascii="Calibri" w:eastAsiaTheme="majorEastAsia" w:hAnsi="Calibri" w:cs="Calibri"/>
            <w:sz w:val="22"/>
          </w:rPr>
          <w:t>Un tutoriel est disponible ici</w:t>
        </w:r>
      </w:hyperlink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.</w:t>
      </w:r>
    </w:p>
    <w:p w14:paraId="634A0326" w14:textId="77777777" w:rsidR="0061273F" w:rsidRPr="007D64B3" w:rsidRDefault="0061273F" w:rsidP="007D64B3">
      <w:pP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</w:pPr>
    </w:p>
    <w:p w14:paraId="62FE25F0" w14:textId="7FBBA5CB" w:rsidR="007D64B3" w:rsidRDefault="007D64B3" w:rsidP="007D64B3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 xml:space="preserve">Le pull </w:t>
      </w:r>
      <w:proofErr w:type="spellStart"/>
      <w:r>
        <w:rPr>
          <w:rStyle w:val="normaltextrun"/>
          <w:rFonts w:ascii="Calibri" w:eastAsiaTheme="majorEastAsia" w:hAnsi="Calibri" w:cs="Calibri"/>
          <w:sz w:val="22"/>
        </w:rPr>
        <w:t>request</w:t>
      </w:r>
      <w:proofErr w:type="spellEnd"/>
    </w:p>
    <w:p w14:paraId="7B04BA5F" w14:textId="71A983D3" w:rsidR="007D64B3" w:rsidRDefault="007D64B3" w:rsidP="007D64B3">
      <w:pP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</w:pPr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Lorsque l’on a fini</w:t>
      </w:r>
      <w:r w:rsidR="0061273F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notre travail sur notre branche, on souhaite faire </w:t>
      </w:r>
      <w:proofErr w:type="gramStart"/>
      <w:r w:rsidR="000752DA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une pull</w:t>
      </w:r>
      <w:proofErr w:type="gramEnd"/>
      <w:r w:rsidR="0061273F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</w:t>
      </w:r>
      <w:proofErr w:type="spellStart"/>
      <w:r w:rsidR="0061273F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request</w:t>
      </w:r>
      <w:proofErr w:type="spellEnd"/>
      <w:r w:rsidR="0061273F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vers la branche </w:t>
      </w:r>
      <w:proofErr w:type="spellStart"/>
      <w:r w:rsidR="0061273F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develop</w:t>
      </w:r>
      <w:proofErr w:type="spellEnd"/>
      <w:r w:rsidR="0061273F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. Rien de plu</w:t>
      </w:r>
      <w:r w:rsidR="00C87DF7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s</w:t>
      </w:r>
      <w:r w:rsidR="0061273F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simple</w:t>
      </w:r>
      <w:r w:rsidR="00C87DF7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 :</w:t>
      </w:r>
      <w:r w:rsidR="000752DA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2 façons de faire :</w:t>
      </w:r>
    </w:p>
    <w:p w14:paraId="7C1AB4D7" w14:textId="74CA7F80" w:rsidR="00C87DF7" w:rsidRDefault="00C87DF7" w:rsidP="007D64B3">
      <w:pP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</w:pPr>
      <w:r>
        <w:rPr>
          <w:rFonts w:ascii="Calibri" w:eastAsiaTheme="majorEastAsia" w:hAnsi="Calibri" w:cs="Calibri"/>
          <w:b w:val="0"/>
          <w:bCs/>
          <w:noProof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AEC532" wp14:editId="32B18DAB">
                <wp:simplePos x="0" y="0"/>
                <wp:positionH relativeFrom="column">
                  <wp:posOffset>4892040</wp:posOffset>
                </wp:positionH>
                <wp:positionV relativeFrom="paragraph">
                  <wp:posOffset>196353</wp:posOffset>
                </wp:positionV>
                <wp:extent cx="938254" cy="332740"/>
                <wp:effectExtent l="0" t="0" r="14605" b="101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54" cy="3327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55A960" w14:textId="359E827C" w:rsidR="00C87DF7" w:rsidRPr="00C87DF7" w:rsidRDefault="00C87DF7" w:rsidP="00C87DF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87DF7">
                              <w:rPr>
                                <w:color w:val="FF0000"/>
                              </w:rPr>
                              <w:t>Cliquer ici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EC532" id="Rectangle 18" o:spid="_x0000_s1027" style="position:absolute;margin-left:385.2pt;margin-top:15.45pt;width:73.9pt;height:26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" fillcolor="#d8d8d8 [2732]" strokecolor="red" strokeweight="2pt">
                <v:textbox>
                  <w:txbxContent>
                    <w:p w14:paraId="0B55A960" w14:textId="359E827C" w:rsidR="00C87DF7" w:rsidRPr="00C87DF7" w:rsidRDefault="00C87DF7" w:rsidP="00C87DF7">
                      <w:pPr>
                        <w:jc w:val="center"/>
                        <w:rPr>
                          <w:color w:val="FF0000"/>
                        </w:rPr>
                      </w:pPr>
                      <w:r w:rsidRPr="00C87DF7">
                        <w:rPr>
                          <w:color w:val="FF0000"/>
                        </w:rPr>
                        <w:t>Cliquer ici</w:t>
                      </w:r>
                    </w:p>
                  </w:txbxContent>
                </v:textbox>
              </v:rect>
            </w:pict>
          </mc:Fallback>
        </mc:AlternateContent>
      </w:r>
    </w:p>
    <w:p w14:paraId="22333129" w14:textId="5A1421FB" w:rsidR="00C87DF7" w:rsidRDefault="000752DA" w:rsidP="007D64B3">
      <w:pP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</w:pPr>
      <w:r>
        <w:rPr>
          <w:rFonts w:ascii="Calibri" w:eastAsiaTheme="majorEastAsia" w:hAnsi="Calibri" w:cs="Calibri"/>
          <w:b w:val="0"/>
          <w:bCs/>
          <w:noProof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68912B" wp14:editId="12F138EB">
                <wp:simplePos x="0" y="0"/>
                <wp:positionH relativeFrom="column">
                  <wp:posOffset>2868433</wp:posOffset>
                </wp:positionH>
                <wp:positionV relativeFrom="paragraph">
                  <wp:posOffset>795268</wp:posOffset>
                </wp:positionV>
                <wp:extent cx="652007" cy="47708"/>
                <wp:effectExtent l="0" t="57150" r="15240" b="47625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2007" cy="477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87FF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3" o:spid="_x0000_s1026" type="#_x0000_t32" style="position:absolute;margin-left:225.85pt;margin-top:62.6pt;width:51.35pt;height:3.7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" strokecolor="#00b050" strokeweight="1pt">
                <v:stroke endarrow="block"/>
              </v:shape>
            </w:pict>
          </mc:Fallback>
        </mc:AlternateContent>
      </w:r>
      <w:r>
        <w:rPr>
          <w:rFonts w:ascii="Calibri" w:eastAsiaTheme="majorEastAsia" w:hAnsi="Calibri" w:cs="Calibri"/>
          <w:b w:val="0"/>
          <w:bCs/>
          <w:noProof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68B6F1" wp14:editId="14CCF904">
                <wp:simplePos x="0" y="0"/>
                <wp:positionH relativeFrom="column">
                  <wp:posOffset>1258294</wp:posOffset>
                </wp:positionH>
                <wp:positionV relativeFrom="paragraph">
                  <wp:posOffset>493119</wp:posOffset>
                </wp:positionV>
                <wp:extent cx="552616" cy="258417"/>
                <wp:effectExtent l="38100" t="38100" r="19050" b="2794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2616" cy="2584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FAB25" id="Connecteur droit avec flèche 22" o:spid="_x0000_s1026" type="#_x0000_t32" style="position:absolute;margin-left:99.1pt;margin-top:38.85pt;width:43.5pt;height:20.3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" strokecolor="#00b050" strokeweight="1pt">
                <v:stroke endarrow="block"/>
              </v:shape>
            </w:pict>
          </mc:Fallback>
        </mc:AlternateContent>
      </w:r>
      <w:r>
        <w:rPr>
          <w:rFonts w:ascii="Calibri" w:eastAsiaTheme="majorEastAsia" w:hAnsi="Calibri" w:cs="Calibri"/>
          <w:b w:val="0"/>
          <w:bCs/>
          <w:noProof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2E6DF9" wp14:editId="33823EE2">
                <wp:simplePos x="0" y="0"/>
                <wp:positionH relativeFrom="column">
                  <wp:posOffset>1822616</wp:posOffset>
                </wp:positionH>
                <wp:positionV relativeFrom="paragraph">
                  <wp:posOffset>524786</wp:posOffset>
                </wp:positionV>
                <wp:extent cx="1033669" cy="520700"/>
                <wp:effectExtent l="0" t="0" r="14605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69" cy="52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0333C9" w14:textId="42AE3419" w:rsidR="000752DA" w:rsidRPr="000752DA" w:rsidRDefault="000752DA" w:rsidP="000752DA">
                            <w:pPr>
                              <w:rPr>
                                <w:color w:val="FF0000"/>
                                <w:sz w:val="16"/>
                                <w:szCs w:val="12"/>
                              </w:rPr>
                            </w:pPr>
                            <w:r w:rsidRPr="000752DA">
                              <w:rPr>
                                <w:color w:val="00B050"/>
                                <w:sz w:val="16"/>
                                <w:szCs w:val="12"/>
                              </w:rPr>
                              <w:t xml:space="preserve">Se positionner sur notre branche et cliquer sur pull </w:t>
                            </w:r>
                            <w:proofErr w:type="spellStart"/>
                            <w:r w:rsidRPr="000752DA">
                              <w:rPr>
                                <w:color w:val="FF0000"/>
                                <w:sz w:val="16"/>
                                <w:szCs w:val="12"/>
                              </w:rPr>
                              <w:t>request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E6DF9" id="Rectangle 21" o:spid="_x0000_s1028" style="position:absolute;margin-left:143.5pt;margin-top:41.3pt;width:81.4pt;height:4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" fillcolor="#d8d8d8 [2732]" strokecolor="#00b050" strokeweight="2pt">
                <v:textbox>
                  <w:txbxContent>
                    <w:p w14:paraId="020333C9" w14:textId="42AE3419" w:rsidR="000752DA" w:rsidRPr="000752DA" w:rsidRDefault="000752DA" w:rsidP="000752DA">
                      <w:pPr>
                        <w:rPr>
                          <w:color w:val="FF0000"/>
                          <w:sz w:val="16"/>
                          <w:szCs w:val="12"/>
                        </w:rPr>
                      </w:pPr>
                      <w:r w:rsidRPr="000752DA">
                        <w:rPr>
                          <w:color w:val="00B050"/>
                          <w:sz w:val="16"/>
                          <w:szCs w:val="12"/>
                        </w:rPr>
                        <w:t xml:space="preserve">Se positionner sur notre branche et cliquer sur pull </w:t>
                      </w:r>
                      <w:proofErr w:type="spellStart"/>
                      <w:r w:rsidRPr="000752DA">
                        <w:rPr>
                          <w:color w:val="FF0000"/>
                          <w:sz w:val="16"/>
                          <w:szCs w:val="12"/>
                        </w:rPr>
                        <w:t>request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C87DF7">
        <w:rPr>
          <w:rFonts w:ascii="Calibri" w:eastAsiaTheme="majorEastAsia" w:hAnsi="Calibri" w:cs="Calibri"/>
          <w:b w:val="0"/>
          <w:bCs/>
          <w:noProof/>
          <w:color w:val="00B050"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3CDF43" wp14:editId="369316E6">
                <wp:simplePos x="0" y="0"/>
                <wp:positionH relativeFrom="column">
                  <wp:posOffset>3512488</wp:posOffset>
                </wp:positionH>
                <wp:positionV relativeFrom="paragraph">
                  <wp:posOffset>628291</wp:posOffset>
                </wp:positionV>
                <wp:extent cx="568297" cy="246380"/>
                <wp:effectExtent l="0" t="0" r="22860" b="20320"/>
                <wp:wrapNone/>
                <wp:docPr id="20" name="Rectangle : coins arrond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297" cy="2463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526CD4" id="Rectangle : coins arrondis 20" o:spid="_x0000_s1026" style="position:absolute;margin-left:276.55pt;margin-top:49.45pt;width:44.75pt;height:19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" filled="f" strokecolor="#00b050" strokeweight="2pt"/>
            </w:pict>
          </mc:Fallback>
        </mc:AlternateContent>
      </w:r>
      <w:r w:rsidR="00C87DF7" w:rsidRPr="00C87DF7">
        <w:rPr>
          <w:rFonts w:ascii="Calibri" w:eastAsiaTheme="majorEastAsia" w:hAnsi="Calibri" w:cs="Calibri"/>
          <w:b w:val="0"/>
          <w:bCs/>
          <w:noProof/>
          <w:color w:val="00B050"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872FA9" wp14:editId="2E899BDB">
                <wp:simplePos x="0" y="0"/>
                <wp:positionH relativeFrom="column">
                  <wp:posOffset>121257</wp:posOffset>
                </wp:positionH>
                <wp:positionV relativeFrom="paragraph">
                  <wp:posOffset>357947</wp:posOffset>
                </wp:positionV>
                <wp:extent cx="1133061" cy="246380"/>
                <wp:effectExtent l="0" t="0" r="10160" b="20320"/>
                <wp:wrapNone/>
                <wp:docPr id="11" name="Rectangle :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061" cy="2463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CB69AA" id="Rectangle : coins arrondis 11" o:spid="_x0000_s1026" style="position:absolute;margin-left:9.55pt;margin-top:28.2pt;width:89.2pt;height:19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" filled="f" strokecolor="#00b050" strokeweight="2pt"/>
            </w:pict>
          </mc:Fallback>
        </mc:AlternateContent>
      </w:r>
      <w:r w:rsidR="00C87DF7">
        <w:rPr>
          <w:rFonts w:ascii="Calibri" w:eastAsiaTheme="majorEastAsia" w:hAnsi="Calibri" w:cs="Calibri"/>
          <w:b w:val="0"/>
          <w:bCs/>
          <w:noProof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30F93E" wp14:editId="6D584398">
                <wp:simplePos x="0" y="0"/>
                <wp:positionH relativeFrom="column">
                  <wp:posOffset>4562312</wp:posOffset>
                </wp:positionH>
                <wp:positionV relativeFrom="paragraph">
                  <wp:posOffset>148375</wp:posOffset>
                </wp:positionV>
                <wp:extent cx="333127" cy="0"/>
                <wp:effectExtent l="38100" t="76200" r="0" b="9525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12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00B433" id="Connecteur droit avec flèche 19" o:spid="_x0000_s1026" type="#_x0000_t32" style="position:absolute;margin-left:359.25pt;margin-top:11.7pt;width:26.2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" strokecolor="red" strokeweight="1pt">
                <v:stroke endarrow="block"/>
              </v:shape>
            </w:pict>
          </mc:Fallback>
        </mc:AlternateContent>
      </w:r>
      <w:r w:rsidR="00C87DF7">
        <w:rPr>
          <w:rFonts w:ascii="Calibri" w:eastAsiaTheme="majorEastAsia" w:hAnsi="Calibri" w:cs="Calibri"/>
          <w:b w:val="0"/>
          <w:bCs/>
          <w:noProof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91C67D" wp14:editId="31D3D8D5">
                <wp:simplePos x="0" y="0"/>
                <wp:positionH relativeFrom="column">
                  <wp:posOffset>164116</wp:posOffset>
                </wp:positionH>
                <wp:positionV relativeFrom="paragraph">
                  <wp:posOffset>52764</wp:posOffset>
                </wp:positionV>
                <wp:extent cx="4394934" cy="237849"/>
                <wp:effectExtent l="0" t="0" r="24765" b="10160"/>
                <wp:wrapNone/>
                <wp:docPr id="7" name="Rectangle : coins arrond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4934" cy="2378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1AA081" id="Rectangle : coins arrondis 7" o:spid="_x0000_s1026" style="position:absolute;margin-left:12.9pt;margin-top:4.15pt;width:346.05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" filled="f" strokecolor="red" strokeweight="2pt"/>
            </w:pict>
          </mc:Fallback>
        </mc:AlternateContent>
      </w:r>
      <w:r w:rsidR="00C87DF7" w:rsidRPr="00C87DF7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drawing>
          <wp:inline distT="0" distB="0" distL="0" distR="0" wp14:anchorId="74A38729" wp14:editId="0E819719">
            <wp:extent cx="6371590" cy="36703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E1A3" w14:textId="40F3EA11" w:rsidR="00C87DF7" w:rsidRDefault="00C87DF7" w:rsidP="007D64B3">
      <w:pP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</w:pPr>
    </w:p>
    <w:p w14:paraId="68675DF9" w14:textId="2808CD32" w:rsidR="000752DA" w:rsidRDefault="000752DA" w:rsidP="007D64B3">
      <w:pP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</w:pPr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Ensuite s’assurer de faire la pull </w:t>
      </w:r>
      <w:proofErr w:type="spellStart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request</w:t>
      </w:r>
      <w:proofErr w:type="spellEnd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de la bonne branche (1) vers la bonne branche (2) ! Marquer un petit commentaire pour les collègues et créer la pull </w:t>
      </w:r>
      <w:proofErr w:type="spellStart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request</w:t>
      </w:r>
      <w:proofErr w:type="spellEnd"/>
      <w: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 (3) :</w:t>
      </w:r>
    </w:p>
    <w:p w14:paraId="03E15BDE" w14:textId="15C0FB35" w:rsidR="000752DA" w:rsidRDefault="000752DA" w:rsidP="007D64B3">
      <w:pP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</w:pPr>
    </w:p>
    <w:p w14:paraId="1E98D987" w14:textId="1C1865DC" w:rsidR="000752DA" w:rsidRDefault="000752DA" w:rsidP="007D64B3">
      <w:pPr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</w:pPr>
      <w:r>
        <w:rPr>
          <w:rFonts w:ascii="Calibri" w:eastAsiaTheme="majorEastAsia" w:hAnsi="Calibri" w:cs="Calibri"/>
          <w:b w:val="0"/>
          <w:bCs/>
          <w:noProof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6343BD7" wp14:editId="42899126">
                <wp:simplePos x="0" y="0"/>
                <wp:positionH relativeFrom="column">
                  <wp:posOffset>4030625</wp:posOffset>
                </wp:positionH>
                <wp:positionV relativeFrom="paragraph">
                  <wp:posOffset>3144520</wp:posOffset>
                </wp:positionV>
                <wp:extent cx="336499" cy="357505"/>
                <wp:effectExtent l="0" t="0" r="26035" b="23495"/>
                <wp:wrapNone/>
                <wp:docPr id="32" name="Rectangle : coins arrondi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99" cy="357505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4F4B4" w14:textId="7CEBE046" w:rsidR="000752DA" w:rsidRPr="000752DA" w:rsidRDefault="000752DA" w:rsidP="000752DA">
                            <w:pPr>
                              <w:pStyle w:val="Contenu"/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343BD7" id="Rectangle : coins arrondis 32" o:spid="_x0000_s1029" style="position:absolute;margin-left:317.35pt;margin-top:247.6pt;width:26.5pt;height:28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" fillcolor="#e7e6e6 [3214]" strokecolor="red" strokeweight="2pt">
                <v:textbox>
                  <w:txbxContent>
                    <w:p w14:paraId="76E4F4B4" w14:textId="7CEBE046" w:rsidR="000752DA" w:rsidRPr="000752DA" w:rsidRDefault="000752DA" w:rsidP="000752DA">
                      <w:pPr>
                        <w:pStyle w:val="Contenu"/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Theme="majorEastAsia" w:hAnsi="Calibri" w:cs="Calibri"/>
          <w:b w:val="0"/>
          <w:bCs/>
          <w:noProof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11AB7B" wp14:editId="32923DF7">
                <wp:simplePos x="0" y="0"/>
                <wp:positionH relativeFrom="column">
                  <wp:posOffset>150546</wp:posOffset>
                </wp:positionH>
                <wp:positionV relativeFrom="paragraph">
                  <wp:posOffset>479476</wp:posOffset>
                </wp:positionV>
                <wp:extent cx="336499" cy="357505"/>
                <wp:effectExtent l="0" t="0" r="26035" b="23495"/>
                <wp:wrapNone/>
                <wp:docPr id="31" name="Rectangle : coins arrondi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99" cy="357505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CBAAD8" w14:textId="2350F9EF" w:rsidR="000752DA" w:rsidRPr="000752DA" w:rsidRDefault="000752DA" w:rsidP="000752DA">
                            <w:pPr>
                              <w:pStyle w:val="Contenu"/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11AB7B" id="Rectangle : coins arrondis 31" o:spid="_x0000_s1030" style="position:absolute;margin-left:11.85pt;margin-top:37.75pt;width:26.5pt;height:28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" fillcolor="#e7e6e6 [3214]" strokecolor="red" strokeweight="2pt">
                <v:textbox>
                  <w:txbxContent>
                    <w:p w14:paraId="2BCBAAD8" w14:textId="2350F9EF" w:rsidR="000752DA" w:rsidRPr="000752DA" w:rsidRDefault="000752DA" w:rsidP="000752DA">
                      <w:pPr>
                        <w:pStyle w:val="Contenu"/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Theme="majorEastAsia" w:hAnsi="Calibri" w:cs="Calibri"/>
          <w:b w:val="0"/>
          <w:bCs/>
          <w:noProof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8F7843" wp14:editId="2F5FFA6F">
                <wp:simplePos x="0" y="0"/>
                <wp:positionH relativeFrom="column">
                  <wp:posOffset>3414370</wp:posOffset>
                </wp:positionH>
                <wp:positionV relativeFrom="paragraph">
                  <wp:posOffset>481203</wp:posOffset>
                </wp:positionV>
                <wp:extent cx="336499" cy="357505"/>
                <wp:effectExtent l="0" t="0" r="26035" b="23495"/>
                <wp:wrapNone/>
                <wp:docPr id="26" name="Rectangle : coins arrond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99" cy="357505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473F16" w14:textId="594CCF78" w:rsidR="000752DA" w:rsidRPr="000752DA" w:rsidRDefault="000752DA" w:rsidP="000752DA">
                            <w:pPr>
                              <w:pStyle w:val="Contenu"/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0752DA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8F7843" id="Rectangle : coins arrondis 26" o:spid="_x0000_s1031" style="position:absolute;margin-left:268.85pt;margin-top:37.9pt;width:26.5pt;height:28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" fillcolor="#e7e6e6 [3214]" strokecolor="red" strokeweight="2pt">
                <v:textbox>
                  <w:txbxContent>
                    <w:p w14:paraId="0D473F16" w14:textId="594CCF78" w:rsidR="000752DA" w:rsidRPr="000752DA" w:rsidRDefault="000752DA" w:rsidP="000752DA">
                      <w:pPr>
                        <w:pStyle w:val="Contenu"/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0752DA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0752DA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E454FF" wp14:editId="101735AA">
                <wp:simplePos x="0" y="0"/>
                <wp:positionH relativeFrom="page">
                  <wp:posOffset>1082650</wp:posOffset>
                </wp:positionH>
                <wp:positionV relativeFrom="paragraph">
                  <wp:posOffset>429997</wp:posOffset>
                </wp:positionV>
                <wp:extent cx="899185" cy="446228"/>
                <wp:effectExtent l="0" t="0" r="15240" b="11430"/>
                <wp:wrapNone/>
                <wp:docPr id="27" name="Rectangle : coins arrondi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85" cy="4462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59BEAA3" id="Rectangle : coins arrondis 27" o:spid="_x0000_s1026" style="position:absolute;margin-left:85.25pt;margin-top:33.85pt;width:70.8pt;height:35.15pt;z-index:2516848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" filled="f" strokecolor="red" strokeweight="2pt">
                <w10:wrap anchorx="page"/>
              </v:roundrect>
            </w:pict>
          </mc:Fallback>
        </mc:AlternateContent>
      </w:r>
      <w:r w:rsidRPr="000752DA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E731BE" wp14:editId="65727D38">
                <wp:simplePos x="0" y="0"/>
                <wp:positionH relativeFrom="margin">
                  <wp:align>right</wp:align>
                </wp:positionH>
                <wp:positionV relativeFrom="paragraph">
                  <wp:posOffset>3104972</wp:posOffset>
                </wp:positionV>
                <wp:extent cx="1982420" cy="446228"/>
                <wp:effectExtent l="0" t="0" r="18415" b="11430"/>
                <wp:wrapNone/>
                <wp:docPr id="29" name="Rectangle : coins arrondi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420" cy="4462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9A740C" id="Rectangle : coins arrondis 29" o:spid="_x0000_s1026" style="position:absolute;margin-left:104.9pt;margin-top:244.5pt;width:156.1pt;height:35.1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" filled="f" strokecolor="red" strokeweight="2pt">
                <w10:wrap anchorx="margin"/>
              </v:roundrect>
            </w:pict>
          </mc:Fallback>
        </mc:AlternateContent>
      </w:r>
      <w:r>
        <w:rPr>
          <w:rFonts w:ascii="Calibri" w:eastAsiaTheme="majorEastAsia" w:hAnsi="Calibri" w:cs="Calibri"/>
          <w:b w:val="0"/>
          <w:bCs/>
          <w:noProof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0CF6F3" wp14:editId="743AAB9A">
                <wp:simplePos x="0" y="0"/>
                <wp:positionH relativeFrom="column">
                  <wp:posOffset>1431950</wp:posOffset>
                </wp:positionH>
                <wp:positionV relativeFrom="paragraph">
                  <wp:posOffset>422681</wp:posOffset>
                </wp:positionV>
                <wp:extent cx="1982420" cy="446228"/>
                <wp:effectExtent l="0" t="0" r="18415" b="11430"/>
                <wp:wrapNone/>
                <wp:docPr id="25" name="Rectangle : coins arrondi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420" cy="4462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BF47FA" id="Rectangle : coins arrondis 25" o:spid="_x0000_s1026" style="position:absolute;margin-left:112.75pt;margin-top:33.3pt;width:156.1pt;height:35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" filled="f" strokecolor="red" strokeweight="2pt"/>
            </w:pict>
          </mc:Fallback>
        </mc:AlternateContent>
      </w:r>
      <w:r w:rsidRPr="000752DA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drawing>
          <wp:inline distT="0" distB="0" distL="0" distR="0" wp14:anchorId="45023C2B" wp14:editId="09D6201F">
            <wp:extent cx="6371590" cy="356679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6933" w14:textId="105B3E00" w:rsidR="007D64B3" w:rsidRDefault="007D64B3" w:rsidP="007D64B3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lastRenderedPageBreak/>
        <w:t xml:space="preserve">Le code </w:t>
      </w:r>
      <w:proofErr w:type="spellStart"/>
      <w:r>
        <w:rPr>
          <w:rStyle w:val="normaltextrun"/>
          <w:rFonts w:ascii="Calibri" w:eastAsiaTheme="majorEastAsia" w:hAnsi="Calibri" w:cs="Calibri"/>
          <w:sz w:val="22"/>
        </w:rPr>
        <w:t>review</w:t>
      </w:r>
      <w:proofErr w:type="spellEnd"/>
    </w:p>
    <w:p w14:paraId="66A49AC6" w14:textId="46B945B1" w:rsidR="00D2318F" w:rsidRDefault="00D2318F" w:rsidP="00D2318F">
      <w:pPr>
        <w:pStyle w:val="Contenu"/>
        <w:rPr>
          <w:rStyle w:val="normaltextrun"/>
          <w:rFonts w:ascii="Calibri" w:eastAsiaTheme="majorEastAsia" w:hAnsi="Calibri" w:cs="Calibri"/>
          <w:color w:val="auto"/>
          <w:sz w:val="22"/>
        </w:rPr>
      </w:pPr>
      <w:r>
        <w:rPr>
          <w:rStyle w:val="normaltextrun"/>
          <w:rFonts w:ascii="Calibri" w:eastAsiaTheme="majorEastAsia" w:hAnsi="Calibri" w:cs="Calibri"/>
          <w:color w:val="auto"/>
          <w:sz w:val="22"/>
        </w:rPr>
        <w:t xml:space="preserve">Une fois la pull </w:t>
      </w:r>
      <w:proofErr w:type="spellStart"/>
      <w:r>
        <w:rPr>
          <w:rStyle w:val="normaltextrun"/>
          <w:rFonts w:ascii="Calibri" w:eastAsiaTheme="majorEastAsia" w:hAnsi="Calibri" w:cs="Calibri"/>
          <w:color w:val="auto"/>
          <w:sz w:val="22"/>
        </w:rPr>
        <w:t>request</w:t>
      </w:r>
      <w:proofErr w:type="spellEnd"/>
      <w:r>
        <w:rPr>
          <w:rStyle w:val="normaltextrun"/>
          <w:rFonts w:ascii="Calibri" w:eastAsiaTheme="majorEastAsia" w:hAnsi="Calibri" w:cs="Calibri"/>
          <w:color w:val="auto"/>
          <w:sz w:val="22"/>
        </w:rPr>
        <w:t xml:space="preserve"> faite si le repository est paramétré correctement, des </w:t>
      </w:r>
      <w:proofErr w:type="spellStart"/>
      <w:r>
        <w:rPr>
          <w:rStyle w:val="normaltextrun"/>
          <w:rFonts w:ascii="Calibri" w:eastAsiaTheme="majorEastAsia" w:hAnsi="Calibri" w:cs="Calibri"/>
          <w:color w:val="auto"/>
          <w:sz w:val="22"/>
        </w:rPr>
        <w:t>reviewers</w:t>
      </w:r>
      <w:proofErr w:type="spellEnd"/>
      <w:r>
        <w:rPr>
          <w:rStyle w:val="normaltextrun"/>
          <w:rFonts w:ascii="Calibri" w:eastAsiaTheme="majorEastAsia" w:hAnsi="Calibri" w:cs="Calibri"/>
          <w:color w:val="auto"/>
          <w:sz w:val="22"/>
        </w:rPr>
        <w:t xml:space="preserve"> seront nécessaires pour valider la pull </w:t>
      </w:r>
      <w:proofErr w:type="spellStart"/>
      <w:r>
        <w:rPr>
          <w:rStyle w:val="normaltextrun"/>
          <w:rFonts w:ascii="Calibri" w:eastAsiaTheme="majorEastAsia" w:hAnsi="Calibri" w:cs="Calibri"/>
          <w:color w:val="auto"/>
          <w:sz w:val="22"/>
        </w:rPr>
        <w:t>request</w:t>
      </w:r>
      <w:proofErr w:type="spellEnd"/>
      <w:r>
        <w:rPr>
          <w:rStyle w:val="normaltextrun"/>
          <w:rFonts w:ascii="Calibri" w:eastAsiaTheme="majorEastAsia" w:hAnsi="Calibri" w:cs="Calibri"/>
          <w:color w:val="auto"/>
          <w:sz w:val="22"/>
        </w:rPr>
        <w:t xml:space="preserve"> avant de faire un merge.</w:t>
      </w:r>
    </w:p>
    <w:p w14:paraId="60BB21D6" w14:textId="3FC0791D" w:rsidR="00D2318F" w:rsidRDefault="00D2318F" w:rsidP="00D2318F">
      <w:pPr>
        <w:pStyle w:val="Contenu"/>
        <w:numPr>
          <w:ilvl w:val="0"/>
          <w:numId w:val="9"/>
        </w:numPr>
        <w:rPr>
          <w:rStyle w:val="normaltextrun"/>
          <w:rFonts w:ascii="Calibri" w:eastAsiaTheme="majorEastAsia" w:hAnsi="Calibri" w:cs="Calibri"/>
          <w:color w:val="auto"/>
          <w:sz w:val="22"/>
        </w:rPr>
      </w:pPr>
      <w:r>
        <w:rPr>
          <w:rStyle w:val="normaltextrun"/>
          <w:rFonts w:ascii="Calibri" w:eastAsiaTheme="majorEastAsia" w:hAnsi="Calibri" w:cs="Calibri"/>
          <w:color w:val="auto"/>
          <w:sz w:val="22"/>
        </w:rPr>
        <w:t xml:space="preserve">On peut assigner des </w:t>
      </w:r>
      <w:proofErr w:type="spellStart"/>
      <w:r>
        <w:rPr>
          <w:rStyle w:val="normaltextrun"/>
          <w:rFonts w:ascii="Calibri" w:eastAsiaTheme="majorEastAsia" w:hAnsi="Calibri" w:cs="Calibri"/>
          <w:color w:val="auto"/>
          <w:sz w:val="22"/>
        </w:rPr>
        <w:t>reviewers</w:t>
      </w:r>
      <w:proofErr w:type="spellEnd"/>
      <w:r>
        <w:rPr>
          <w:rStyle w:val="normaltextrun"/>
          <w:rFonts w:ascii="Calibri" w:eastAsiaTheme="majorEastAsia" w:hAnsi="Calibri" w:cs="Calibri"/>
          <w:color w:val="auto"/>
          <w:sz w:val="22"/>
        </w:rPr>
        <w:t>. (1)</w:t>
      </w:r>
    </w:p>
    <w:p w14:paraId="4FA04966" w14:textId="0BDA8B82" w:rsidR="00D2318F" w:rsidRDefault="00D2318F" w:rsidP="00D2318F">
      <w:pPr>
        <w:pStyle w:val="Contenu"/>
        <w:numPr>
          <w:ilvl w:val="0"/>
          <w:numId w:val="9"/>
        </w:numPr>
        <w:rPr>
          <w:rStyle w:val="normaltextrun"/>
          <w:rFonts w:ascii="Calibri" w:eastAsiaTheme="majorEastAsia" w:hAnsi="Calibri" w:cs="Calibri"/>
          <w:color w:val="auto"/>
          <w:sz w:val="22"/>
        </w:rPr>
      </w:pPr>
      <w:r>
        <w:rPr>
          <w:rStyle w:val="normaltextrun"/>
          <w:rFonts w:ascii="Calibri" w:eastAsiaTheme="majorEastAsia" w:hAnsi="Calibri" w:cs="Calibri"/>
          <w:color w:val="auto"/>
          <w:sz w:val="22"/>
        </w:rPr>
        <w:t xml:space="preserve">On peut relier la pull </w:t>
      </w:r>
      <w:proofErr w:type="spellStart"/>
      <w:r>
        <w:rPr>
          <w:rStyle w:val="normaltextrun"/>
          <w:rFonts w:ascii="Calibri" w:eastAsiaTheme="majorEastAsia" w:hAnsi="Calibri" w:cs="Calibri"/>
          <w:color w:val="auto"/>
          <w:sz w:val="22"/>
        </w:rPr>
        <w:t>request</w:t>
      </w:r>
      <w:proofErr w:type="spellEnd"/>
      <w:r>
        <w:rPr>
          <w:rStyle w:val="normaltextrun"/>
          <w:rFonts w:ascii="Calibri" w:eastAsiaTheme="majorEastAsia" w:hAnsi="Calibri" w:cs="Calibri"/>
          <w:color w:val="auto"/>
          <w:sz w:val="22"/>
        </w:rPr>
        <w:t xml:space="preserve"> a un projet (dans un kanban de projet automatique, la tâche se déplacera toute seule). (2)</w:t>
      </w:r>
    </w:p>
    <w:p w14:paraId="554D3470" w14:textId="0776F8E5" w:rsidR="00D2318F" w:rsidRDefault="00D2318F" w:rsidP="00D2318F">
      <w:pPr>
        <w:pStyle w:val="Contenu"/>
        <w:numPr>
          <w:ilvl w:val="0"/>
          <w:numId w:val="9"/>
        </w:numPr>
        <w:rPr>
          <w:rStyle w:val="normaltextrun"/>
          <w:rFonts w:ascii="Calibri" w:eastAsiaTheme="majorEastAsia" w:hAnsi="Calibri" w:cs="Calibri"/>
          <w:color w:val="auto"/>
          <w:sz w:val="22"/>
        </w:rPr>
      </w:pPr>
      <w:r>
        <w:rPr>
          <w:rStyle w:val="normaltextrun"/>
          <w:rFonts w:ascii="Calibri" w:eastAsiaTheme="majorEastAsia" w:hAnsi="Calibri" w:cs="Calibri"/>
          <w:color w:val="auto"/>
          <w:sz w:val="22"/>
        </w:rPr>
        <w:t xml:space="preserve">On peut relier la pull </w:t>
      </w:r>
      <w:proofErr w:type="spellStart"/>
      <w:r>
        <w:rPr>
          <w:rStyle w:val="normaltextrun"/>
          <w:rFonts w:ascii="Calibri" w:eastAsiaTheme="majorEastAsia" w:hAnsi="Calibri" w:cs="Calibri"/>
          <w:color w:val="auto"/>
          <w:sz w:val="22"/>
        </w:rPr>
        <w:t>request</w:t>
      </w:r>
      <w:proofErr w:type="spellEnd"/>
      <w:r>
        <w:rPr>
          <w:rStyle w:val="normaltextrun"/>
          <w:rFonts w:ascii="Calibri" w:eastAsiaTheme="majorEastAsia" w:hAnsi="Calibri" w:cs="Calibri"/>
          <w:color w:val="auto"/>
          <w:sz w:val="22"/>
        </w:rPr>
        <w:t xml:space="preserve"> à un ticket (qui se clôturera si elle est acceptée). (3)</w:t>
      </w:r>
    </w:p>
    <w:p w14:paraId="78AE3C98" w14:textId="7E0E6B1C" w:rsidR="00D2318F" w:rsidRDefault="00D2318F" w:rsidP="00D2318F">
      <w:pPr>
        <w:pStyle w:val="Contenu"/>
        <w:numPr>
          <w:ilvl w:val="0"/>
          <w:numId w:val="9"/>
        </w:numPr>
        <w:rPr>
          <w:rStyle w:val="normaltextrun"/>
          <w:rFonts w:ascii="Calibri" w:eastAsiaTheme="majorEastAsia" w:hAnsi="Calibri" w:cs="Calibri"/>
          <w:color w:val="auto"/>
          <w:sz w:val="22"/>
        </w:rPr>
      </w:pPr>
      <w:r>
        <w:rPr>
          <w:rStyle w:val="normaltextrun"/>
          <w:rFonts w:ascii="Calibri" w:eastAsiaTheme="majorEastAsia" w:hAnsi="Calibri" w:cs="Calibri"/>
          <w:color w:val="auto"/>
          <w:sz w:val="22"/>
        </w:rPr>
        <w:t xml:space="preserve">Si les </w:t>
      </w:r>
      <w:proofErr w:type="spellStart"/>
      <w:r>
        <w:rPr>
          <w:rStyle w:val="normaltextrun"/>
          <w:rFonts w:ascii="Calibri" w:eastAsiaTheme="majorEastAsia" w:hAnsi="Calibri" w:cs="Calibri"/>
          <w:color w:val="auto"/>
          <w:sz w:val="22"/>
        </w:rPr>
        <w:t>reviewers</w:t>
      </w:r>
      <w:proofErr w:type="spellEnd"/>
      <w:r>
        <w:rPr>
          <w:rStyle w:val="normaltextrun"/>
          <w:rFonts w:ascii="Calibri" w:eastAsiaTheme="majorEastAsia" w:hAnsi="Calibri" w:cs="Calibri"/>
          <w:color w:val="auto"/>
          <w:sz w:val="22"/>
        </w:rPr>
        <w:t xml:space="preserve"> nécessaires (2 dans ce cas-ci) ont accepté les modifications, on sera en mesure de cliquer sur merge. (4)</w:t>
      </w:r>
    </w:p>
    <w:p w14:paraId="439CCD3C" w14:textId="0C067554" w:rsidR="00D2318F" w:rsidRDefault="00D2318F" w:rsidP="00D2318F">
      <w:pPr>
        <w:pStyle w:val="Contenu"/>
        <w:rPr>
          <w:rStyle w:val="normaltextrun"/>
          <w:rFonts w:ascii="Calibri" w:eastAsiaTheme="majorEastAsia" w:hAnsi="Calibri" w:cs="Calibri"/>
          <w:color w:val="auto"/>
          <w:sz w:val="22"/>
        </w:rPr>
      </w:pPr>
    </w:p>
    <w:p w14:paraId="7654CC04" w14:textId="590A7C8B" w:rsidR="00D2318F" w:rsidRDefault="00D2318F" w:rsidP="00D2318F">
      <w:pPr>
        <w:pStyle w:val="Contenu"/>
        <w:rPr>
          <w:rStyle w:val="normaltextrun"/>
          <w:rFonts w:ascii="Calibri" w:eastAsiaTheme="majorEastAsia" w:hAnsi="Calibri" w:cs="Calibri"/>
          <w:color w:val="auto"/>
          <w:sz w:val="22"/>
        </w:rPr>
      </w:pPr>
      <w:r w:rsidRPr="00D2318F">
        <w:rPr>
          <w:rStyle w:val="normaltextrun"/>
          <w:rFonts w:ascii="Calibri" w:eastAsiaTheme="majorEastAsia" w:hAnsi="Calibri" w:cs="Calibri"/>
          <w:bCs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AD366C" wp14:editId="4DB7442B">
                <wp:simplePos x="0" y="0"/>
                <wp:positionH relativeFrom="margin">
                  <wp:posOffset>4314139</wp:posOffset>
                </wp:positionH>
                <wp:positionV relativeFrom="paragraph">
                  <wp:posOffset>680617</wp:posOffset>
                </wp:positionV>
                <wp:extent cx="1981835" cy="614477"/>
                <wp:effectExtent l="0" t="0" r="18415" b="14605"/>
                <wp:wrapNone/>
                <wp:docPr id="34" name="Rectangle : coins arrondi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835" cy="6144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0945B0" id="Rectangle : coins arrondis 34" o:spid="_x0000_s1026" style="position:absolute;margin-left:339.7pt;margin-top:53.6pt;width:156.05pt;height:48.4pt;z-index:251695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" filled="f" strokecolor="red" strokeweight="2pt">
                <w10:wrap anchorx="margin"/>
              </v:roundrect>
            </w:pict>
          </mc:Fallback>
        </mc:AlternateContent>
      </w:r>
      <w:r w:rsidRPr="00D2318F">
        <w:rPr>
          <w:rFonts w:ascii="Calibri" w:eastAsiaTheme="majorEastAsia" w:hAnsi="Calibri" w:cs="Calibri"/>
          <w:sz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74FA47" wp14:editId="077215B4">
                <wp:simplePos x="0" y="0"/>
                <wp:positionH relativeFrom="column">
                  <wp:posOffset>1572184</wp:posOffset>
                </wp:positionH>
                <wp:positionV relativeFrom="paragraph">
                  <wp:posOffset>3339795</wp:posOffset>
                </wp:positionV>
                <wp:extent cx="335915" cy="357505"/>
                <wp:effectExtent l="0" t="0" r="26035" b="23495"/>
                <wp:wrapNone/>
                <wp:docPr id="41" name="Rectangle : coins arrondi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" cy="357505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E7D11C" w14:textId="0E6E0CE9" w:rsidR="00D2318F" w:rsidRPr="000752DA" w:rsidRDefault="00D2318F" w:rsidP="00D2318F">
                            <w:pPr>
                              <w:pStyle w:val="Contenu"/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74FA47" id="Rectangle : coins arrondis 41" o:spid="_x0000_s1032" style="position:absolute;margin-left:123.8pt;margin-top:263pt;width:26.45pt;height:28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" fillcolor="#e7e6e6 [3214]" strokecolor="red" strokeweight="2pt">
                <v:textbox>
                  <w:txbxContent>
                    <w:p w14:paraId="00E7D11C" w14:textId="0E6E0CE9" w:rsidR="00D2318F" w:rsidRPr="000752DA" w:rsidRDefault="00D2318F" w:rsidP="00D2318F">
                      <w:pPr>
                        <w:pStyle w:val="Contenu"/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Pr="00D2318F">
        <w:rPr>
          <w:rStyle w:val="normaltextrun"/>
          <w:rFonts w:ascii="Calibri" w:eastAsiaTheme="majorEastAsia" w:hAnsi="Calibri" w:cs="Calibri"/>
          <w:sz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C1CE26" wp14:editId="26BDD0EB">
                <wp:simplePos x="0" y="0"/>
                <wp:positionH relativeFrom="margin">
                  <wp:posOffset>254204</wp:posOffset>
                </wp:positionH>
                <wp:positionV relativeFrom="paragraph">
                  <wp:posOffset>3292145</wp:posOffset>
                </wp:positionV>
                <wp:extent cx="1316736" cy="445770"/>
                <wp:effectExtent l="0" t="0" r="17145" b="11430"/>
                <wp:wrapNone/>
                <wp:docPr id="40" name="Rectangle : coins arrondi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736" cy="4457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7E00FC4" id="Rectangle : coins arrondis 40" o:spid="_x0000_s1026" style="position:absolute;margin-left:20pt;margin-top:259.2pt;width:103.7pt;height:35.1pt;z-index:2517043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" filled="f" strokecolor="red" strokeweight="2pt">
                <w10:wrap anchorx="margin"/>
              </v:roundrect>
            </w:pict>
          </mc:Fallback>
        </mc:AlternateContent>
      </w:r>
      <w:r w:rsidRPr="00D2318F">
        <w:rPr>
          <w:rFonts w:ascii="Calibri" w:eastAsiaTheme="majorEastAsia" w:hAnsi="Calibri" w:cs="Calibri"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78B5BF" wp14:editId="2E158AFB">
                <wp:simplePos x="0" y="0"/>
                <wp:positionH relativeFrom="column">
                  <wp:posOffset>3911803</wp:posOffset>
                </wp:positionH>
                <wp:positionV relativeFrom="paragraph">
                  <wp:posOffset>2999537</wp:posOffset>
                </wp:positionV>
                <wp:extent cx="335915" cy="358445"/>
                <wp:effectExtent l="0" t="0" r="26035" b="22860"/>
                <wp:wrapNone/>
                <wp:docPr id="39" name="Rectangle : coins arrondi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" cy="358445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11DD8C" w14:textId="601D73DB" w:rsidR="00D2318F" w:rsidRPr="000752DA" w:rsidRDefault="00D2318F" w:rsidP="00D2318F">
                            <w:pPr>
                              <w:pStyle w:val="Contenu"/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78B5BF" id="Rectangle : coins arrondis 39" o:spid="_x0000_s1033" style="position:absolute;margin-left:308pt;margin-top:236.2pt;width:26.45pt;height:28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" fillcolor="#e7e6e6 [3214]" strokecolor="red" strokeweight="2pt">
                <v:textbox>
                  <w:txbxContent>
                    <w:p w14:paraId="1011DD8C" w14:textId="601D73DB" w:rsidR="00D2318F" w:rsidRPr="000752DA" w:rsidRDefault="00D2318F" w:rsidP="00D2318F">
                      <w:pPr>
                        <w:pStyle w:val="Contenu"/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Pr="00D2318F">
        <w:rPr>
          <w:rStyle w:val="normaltextrun"/>
          <w:rFonts w:ascii="Calibri" w:eastAsiaTheme="majorEastAsia" w:hAnsi="Calibri" w:cs="Calibri"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A20DAC" wp14:editId="0B818625">
                <wp:simplePos x="0" y="0"/>
                <wp:positionH relativeFrom="margin">
                  <wp:posOffset>4255618</wp:posOffset>
                </wp:positionH>
                <wp:positionV relativeFrom="paragraph">
                  <wp:posOffset>2962961</wp:posOffset>
                </wp:positionV>
                <wp:extent cx="1981835" cy="563270"/>
                <wp:effectExtent l="0" t="0" r="18415" b="27305"/>
                <wp:wrapNone/>
                <wp:docPr id="38" name="Rectangle : coins arrondi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835" cy="5632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3DDDEC" id="Rectangle : coins arrondis 38" o:spid="_x0000_s1026" style="position:absolute;margin-left:335.1pt;margin-top:233.3pt;width:156.05pt;height:44.35pt;z-index:2517012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" filled="f" strokecolor="red" strokeweight="2pt">
                <w10:wrap anchorx="margin"/>
              </v:roundrect>
            </w:pict>
          </mc:Fallback>
        </mc:AlternateContent>
      </w:r>
      <w:r w:rsidRPr="00D2318F">
        <w:rPr>
          <w:rStyle w:val="normaltextrun"/>
          <w:rFonts w:ascii="Calibri" w:eastAsiaTheme="majorEastAsia" w:hAnsi="Calibri" w:cs="Calibri"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C067AE" wp14:editId="0303ED72">
                <wp:simplePos x="0" y="0"/>
                <wp:positionH relativeFrom="margin">
                  <wp:posOffset>4283710</wp:posOffset>
                </wp:positionH>
                <wp:positionV relativeFrom="paragraph">
                  <wp:posOffset>2091690</wp:posOffset>
                </wp:positionV>
                <wp:extent cx="1981835" cy="445770"/>
                <wp:effectExtent l="0" t="0" r="18415" b="11430"/>
                <wp:wrapNone/>
                <wp:docPr id="36" name="Rectangle : coins arrondi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835" cy="4457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B8E921" id="Rectangle : coins arrondis 36" o:spid="_x0000_s1026" style="position:absolute;margin-left:337.3pt;margin-top:164.7pt;width:156.05pt;height:35.1pt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" filled="f" strokecolor="red" strokeweight="2pt">
                <w10:wrap anchorx="margin"/>
              </v:roundrect>
            </w:pict>
          </mc:Fallback>
        </mc:AlternateContent>
      </w:r>
      <w:r w:rsidRPr="00D2318F">
        <w:rPr>
          <w:rFonts w:ascii="Calibri" w:eastAsiaTheme="majorEastAsia" w:hAnsi="Calibri" w:cs="Calibri"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49D846" wp14:editId="48B8E423">
                <wp:simplePos x="0" y="0"/>
                <wp:positionH relativeFrom="column">
                  <wp:posOffset>3942893</wp:posOffset>
                </wp:positionH>
                <wp:positionV relativeFrom="paragraph">
                  <wp:posOffset>2132152</wp:posOffset>
                </wp:positionV>
                <wp:extent cx="335915" cy="357505"/>
                <wp:effectExtent l="0" t="0" r="26035" b="23495"/>
                <wp:wrapNone/>
                <wp:docPr id="37" name="Rectangle : coins arrondi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" cy="357505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048D0" w14:textId="21A3481A" w:rsidR="00D2318F" w:rsidRPr="000752DA" w:rsidRDefault="00D2318F" w:rsidP="00D2318F">
                            <w:pPr>
                              <w:pStyle w:val="Contenu"/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49D846" id="Rectangle : coins arrondis 37" o:spid="_x0000_s1034" style="position:absolute;margin-left:310.45pt;margin-top:167.9pt;width:26.45pt;height:28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" fillcolor="#e7e6e6 [3214]" strokecolor="red" strokeweight="2pt">
                <v:textbox>
                  <w:txbxContent>
                    <w:p w14:paraId="30E048D0" w14:textId="21A3481A" w:rsidR="00D2318F" w:rsidRPr="000752DA" w:rsidRDefault="00D2318F" w:rsidP="00D2318F">
                      <w:pPr>
                        <w:pStyle w:val="Contenu"/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D2318F">
        <w:rPr>
          <w:rFonts w:ascii="Calibri" w:eastAsiaTheme="majorEastAsia" w:hAnsi="Calibri" w:cs="Calibri"/>
          <w:bCs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49ABE81" wp14:editId="436E7F57">
                <wp:simplePos x="0" y="0"/>
                <wp:positionH relativeFrom="column">
                  <wp:posOffset>3971290</wp:posOffset>
                </wp:positionH>
                <wp:positionV relativeFrom="paragraph">
                  <wp:posOffset>720725</wp:posOffset>
                </wp:positionV>
                <wp:extent cx="335915" cy="357505"/>
                <wp:effectExtent l="0" t="0" r="26035" b="23495"/>
                <wp:wrapNone/>
                <wp:docPr id="35" name="Rectangle : coins arrondi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" cy="357505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7A20E" w14:textId="013C5459" w:rsidR="00D2318F" w:rsidRPr="000752DA" w:rsidRDefault="00D2318F" w:rsidP="00D2318F">
                            <w:pPr>
                              <w:pStyle w:val="Contenu"/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9ABE81" id="Rectangle : coins arrondis 35" o:spid="_x0000_s1035" style="position:absolute;margin-left:312.7pt;margin-top:56.75pt;width:26.45pt;height:28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" fillcolor="#e7e6e6 [3214]" strokecolor="red" strokeweight="2pt">
                <v:textbox>
                  <w:txbxContent>
                    <w:p w14:paraId="2FE7A20E" w14:textId="013C5459" w:rsidR="00D2318F" w:rsidRPr="000752DA" w:rsidRDefault="00D2318F" w:rsidP="00D2318F">
                      <w:pPr>
                        <w:pStyle w:val="Contenu"/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D2318F">
        <w:rPr>
          <w:rStyle w:val="normaltextrun"/>
          <w:rFonts w:ascii="Calibri" w:eastAsiaTheme="majorEastAsia" w:hAnsi="Calibri" w:cs="Calibri"/>
          <w:color w:val="auto"/>
          <w:sz w:val="22"/>
        </w:rPr>
        <w:drawing>
          <wp:inline distT="0" distB="0" distL="0" distR="0" wp14:anchorId="1CE09A6C" wp14:editId="7793A394">
            <wp:extent cx="6371590" cy="3763645"/>
            <wp:effectExtent l="0" t="0" r="0" b="825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E373" w14:textId="2C93787F" w:rsidR="00D2318F" w:rsidRDefault="00D2318F" w:rsidP="00D2318F">
      <w:pPr>
        <w:pStyle w:val="Contenu"/>
        <w:rPr>
          <w:rStyle w:val="normaltextrun"/>
          <w:rFonts w:ascii="Calibri" w:eastAsiaTheme="majorEastAsia" w:hAnsi="Calibri" w:cs="Calibri"/>
          <w:color w:val="auto"/>
          <w:sz w:val="22"/>
        </w:rPr>
      </w:pPr>
    </w:p>
    <w:p w14:paraId="73A23EBB" w14:textId="708B4813" w:rsidR="00D2318F" w:rsidRPr="003454A6" w:rsidRDefault="003454A6" w:rsidP="003454A6">
      <w:pPr>
        <w:pStyle w:val="Textedemiseenvidence"/>
        <w:rPr>
          <w:rStyle w:val="normaltextrun"/>
          <w:color w:val="auto"/>
          <w:sz w:val="22"/>
          <w:szCs w:val="18"/>
        </w:rPr>
      </w:pPr>
      <w:r w:rsidRPr="003454A6">
        <w:rPr>
          <w:rStyle w:val="normaltextrun"/>
          <w:color w:val="auto"/>
          <w:sz w:val="22"/>
          <w:szCs w:val="18"/>
        </w:rPr>
        <w:t>Coté</w:t>
      </w:r>
      <w:r w:rsidR="00D2318F" w:rsidRPr="003454A6">
        <w:rPr>
          <w:rStyle w:val="normaltextrun"/>
          <w:color w:val="auto"/>
          <w:sz w:val="22"/>
          <w:szCs w:val="18"/>
        </w:rPr>
        <w:t xml:space="preserve"> </w:t>
      </w:r>
      <w:proofErr w:type="spellStart"/>
      <w:r w:rsidR="00D2318F" w:rsidRPr="003454A6">
        <w:rPr>
          <w:rStyle w:val="normaltextrun"/>
          <w:color w:val="auto"/>
          <w:sz w:val="22"/>
          <w:szCs w:val="18"/>
        </w:rPr>
        <w:t>reviewer</w:t>
      </w:r>
      <w:proofErr w:type="spellEnd"/>
      <w:r w:rsidR="00D2318F" w:rsidRPr="003454A6">
        <w:rPr>
          <w:rStyle w:val="normaltextrun"/>
          <w:color w:val="auto"/>
          <w:sz w:val="22"/>
          <w:szCs w:val="18"/>
        </w:rPr>
        <w:t xml:space="preserve"> : </w:t>
      </w:r>
    </w:p>
    <w:p w14:paraId="19600DDA" w14:textId="0CB61D0E" w:rsidR="003454A6" w:rsidRDefault="003454A6" w:rsidP="003454A6">
      <w:pPr>
        <w:pStyle w:val="Contenu"/>
        <w:jc w:val="both"/>
        <w:rPr>
          <w:rStyle w:val="normaltextrun"/>
          <w:rFonts w:ascii="Calibri" w:eastAsiaTheme="majorEastAsia" w:hAnsi="Calibri" w:cs="Calibri"/>
          <w:color w:val="auto"/>
          <w:sz w:val="22"/>
        </w:rPr>
      </w:pPr>
      <w:r w:rsidRPr="003454A6">
        <w:rPr>
          <w:rStyle w:val="normaltextrun"/>
          <w:rFonts w:ascii="Calibri" w:eastAsiaTheme="majorEastAsia" w:hAnsi="Calibri" w:cs="Calibri"/>
          <w:color w:val="auto"/>
          <w:sz w:val="22"/>
        </w:rPr>
        <w:t xml:space="preserve">Un </w:t>
      </w:r>
      <w:proofErr w:type="spellStart"/>
      <w:r w:rsidRPr="003454A6">
        <w:rPr>
          <w:rStyle w:val="normaltextrun"/>
          <w:rFonts w:ascii="Calibri" w:eastAsiaTheme="majorEastAsia" w:hAnsi="Calibri" w:cs="Calibri"/>
          <w:color w:val="auto"/>
          <w:sz w:val="22"/>
        </w:rPr>
        <w:t>reviewer</w:t>
      </w:r>
      <w:proofErr w:type="spellEnd"/>
      <w:r w:rsidRPr="003454A6">
        <w:rPr>
          <w:rStyle w:val="normaltextrun"/>
          <w:rFonts w:ascii="Calibri" w:eastAsiaTheme="majorEastAsia" w:hAnsi="Calibri" w:cs="Calibri"/>
          <w:color w:val="auto"/>
          <w:sz w:val="22"/>
        </w:rPr>
        <w:t xml:space="preserve"> se doit de vérifier les changements apportes. Il peut cliquer sur les onglets « </w:t>
      </w:r>
      <w:proofErr w:type="spellStart"/>
      <w:r w:rsidRPr="003454A6">
        <w:rPr>
          <w:rStyle w:val="normaltextrun"/>
          <w:rFonts w:ascii="Calibri" w:eastAsiaTheme="majorEastAsia" w:hAnsi="Calibri" w:cs="Calibri"/>
          <w:color w:val="auto"/>
          <w:sz w:val="22"/>
        </w:rPr>
        <w:t>Commits</w:t>
      </w:r>
      <w:proofErr w:type="spellEnd"/>
      <w:r w:rsidRPr="003454A6">
        <w:rPr>
          <w:rStyle w:val="normaltextrun"/>
          <w:rFonts w:ascii="Calibri" w:eastAsiaTheme="majorEastAsia" w:hAnsi="Calibri" w:cs="Calibri"/>
          <w:color w:val="auto"/>
          <w:sz w:val="22"/>
        </w:rPr>
        <w:t xml:space="preserve"> » (1) ou « Files </w:t>
      </w:r>
      <w:proofErr w:type="spellStart"/>
      <w:r w:rsidRPr="003454A6">
        <w:rPr>
          <w:rStyle w:val="normaltextrun"/>
          <w:rFonts w:ascii="Calibri" w:eastAsiaTheme="majorEastAsia" w:hAnsi="Calibri" w:cs="Calibri"/>
          <w:color w:val="auto"/>
          <w:sz w:val="22"/>
        </w:rPr>
        <w:t>changed</w:t>
      </w:r>
      <w:proofErr w:type="spellEnd"/>
      <w:r w:rsidRPr="003454A6">
        <w:rPr>
          <w:rStyle w:val="normaltextrun"/>
          <w:rFonts w:ascii="Calibri" w:eastAsiaTheme="majorEastAsia" w:hAnsi="Calibri" w:cs="Calibri"/>
          <w:color w:val="auto"/>
          <w:sz w:val="22"/>
        </w:rPr>
        <w:t> » (2) pour observer les modifications. Une fois les vérifications faites, cliquer sur « </w:t>
      </w:r>
      <w:proofErr w:type="spellStart"/>
      <w:r w:rsidRPr="003454A6">
        <w:rPr>
          <w:rStyle w:val="normaltextrun"/>
          <w:rFonts w:ascii="Calibri" w:eastAsiaTheme="majorEastAsia" w:hAnsi="Calibri" w:cs="Calibri"/>
          <w:color w:val="auto"/>
          <w:sz w:val="22"/>
        </w:rPr>
        <w:t>Review</w:t>
      </w:r>
      <w:proofErr w:type="spellEnd"/>
      <w:r w:rsidRPr="003454A6">
        <w:rPr>
          <w:rStyle w:val="normaltextrun"/>
          <w:rFonts w:ascii="Calibri" w:eastAsiaTheme="majorEastAsia" w:hAnsi="Calibri" w:cs="Calibri"/>
          <w:color w:val="auto"/>
          <w:sz w:val="22"/>
        </w:rPr>
        <w:t xml:space="preserve"> changes » (3)</w:t>
      </w:r>
      <w:r>
        <w:rPr>
          <w:rStyle w:val="normaltextrun"/>
          <w:rFonts w:ascii="Calibri" w:eastAsiaTheme="majorEastAsia" w:hAnsi="Calibri" w:cs="Calibri"/>
          <w:color w:val="auto"/>
          <w:sz w:val="22"/>
        </w:rPr>
        <w:t> :</w:t>
      </w:r>
    </w:p>
    <w:p w14:paraId="7B11B2DA" w14:textId="36C20D7F" w:rsidR="003454A6" w:rsidRDefault="003454A6" w:rsidP="003454A6">
      <w:pPr>
        <w:pStyle w:val="Contenu"/>
        <w:rPr>
          <w:rStyle w:val="normaltextrun"/>
          <w:rFonts w:ascii="Calibri" w:eastAsiaTheme="majorEastAsia" w:hAnsi="Calibri" w:cs="Calibri"/>
          <w:color w:val="auto"/>
          <w:sz w:val="22"/>
        </w:rPr>
      </w:pPr>
    </w:p>
    <w:p w14:paraId="5CF34015" w14:textId="7C3BE154" w:rsidR="004C1141" w:rsidRDefault="004C1141" w:rsidP="003454A6">
      <w:pPr>
        <w:pStyle w:val="Contenu"/>
        <w:rPr>
          <w:rStyle w:val="normaltextrun"/>
          <w:rFonts w:ascii="Calibri" w:eastAsiaTheme="majorEastAsia" w:hAnsi="Calibri" w:cs="Calibri"/>
          <w:sz w:val="22"/>
        </w:rPr>
      </w:pPr>
      <w:r>
        <w:rPr>
          <w:rFonts w:ascii="Calibri" w:eastAsiaTheme="majorEastAsia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04BF10" wp14:editId="40D4865F">
                <wp:simplePos x="0" y="0"/>
                <wp:positionH relativeFrom="column">
                  <wp:posOffset>93269</wp:posOffset>
                </wp:positionH>
                <wp:positionV relativeFrom="paragraph">
                  <wp:posOffset>1644675</wp:posOffset>
                </wp:positionV>
                <wp:extent cx="4601261" cy="372898"/>
                <wp:effectExtent l="0" t="0" r="27940" b="27305"/>
                <wp:wrapNone/>
                <wp:docPr id="49" name="Rectangle : coins arrondi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1261" cy="37289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277286" w14:textId="269738DA" w:rsidR="004C1141" w:rsidRPr="004C1141" w:rsidRDefault="004C1141" w:rsidP="004C1141">
                            <w:pPr>
                              <w:jc w:val="right"/>
                              <w:rPr>
                                <w:color w:val="FFC000"/>
                              </w:rPr>
                            </w:pPr>
                            <w:r w:rsidRPr="004C1141">
                              <w:rPr>
                                <w:color w:val="FFC000"/>
                              </w:rPr>
                              <w:t xml:space="preserve">Changements apportés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04BF10" id="Rectangle : coins arrondis 49" o:spid="_x0000_s1036" style="position:absolute;margin-left:7.35pt;margin-top:129.5pt;width:362.3pt;height:29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" filled="f" strokecolor="#ffc000" strokeweight="2pt">
                <v:textbox>
                  <w:txbxContent>
                    <w:p w14:paraId="2F277286" w14:textId="269738DA" w:rsidR="004C1141" w:rsidRPr="004C1141" w:rsidRDefault="004C1141" w:rsidP="004C1141">
                      <w:pPr>
                        <w:jc w:val="right"/>
                        <w:rPr>
                          <w:color w:val="FFC000"/>
                        </w:rPr>
                      </w:pPr>
                      <w:r w:rsidRPr="004C1141">
                        <w:rPr>
                          <w:color w:val="FFC000"/>
                        </w:rPr>
                        <w:t xml:space="preserve">Changements apportés </w:t>
                      </w:r>
                    </w:p>
                  </w:txbxContent>
                </v:textbox>
              </v:roundrect>
            </w:pict>
          </mc:Fallback>
        </mc:AlternateContent>
      </w:r>
      <w:r w:rsidRPr="004C1141">
        <w:rPr>
          <w:rStyle w:val="normaltextrun"/>
          <w:rFonts w:ascii="Calibri" w:eastAsiaTheme="majorEastAsia" w:hAnsi="Calibri" w:cs="Calibri"/>
          <w:sz w:val="2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7076D8E" wp14:editId="3B4052CF">
                <wp:simplePos x="0" y="0"/>
                <wp:positionH relativeFrom="margin">
                  <wp:posOffset>5462905</wp:posOffset>
                </wp:positionH>
                <wp:positionV relativeFrom="paragraph">
                  <wp:posOffset>796290</wp:posOffset>
                </wp:positionV>
                <wp:extent cx="840740" cy="241300"/>
                <wp:effectExtent l="0" t="0" r="16510" b="25400"/>
                <wp:wrapNone/>
                <wp:docPr id="47" name="Rectangle : coins arrondi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74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435BAF" id="Rectangle : coins arrondis 47" o:spid="_x0000_s1026" style="position:absolute;margin-left:430.15pt;margin-top:62.7pt;width:66.2pt;height:19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" filled="f" strokecolor="red" strokeweight="2pt">
                <w10:wrap anchorx="margin"/>
              </v:roundrect>
            </w:pict>
          </mc:Fallback>
        </mc:AlternateContent>
      </w:r>
      <w:r w:rsidRPr="004C1141">
        <w:rPr>
          <w:rFonts w:ascii="Calibri" w:eastAsiaTheme="majorEastAsia" w:hAnsi="Calibri" w:cs="Calibri"/>
          <w:sz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9F901CD" wp14:editId="048346D0">
                <wp:simplePos x="0" y="0"/>
                <wp:positionH relativeFrom="column">
                  <wp:posOffset>5120640</wp:posOffset>
                </wp:positionH>
                <wp:positionV relativeFrom="paragraph">
                  <wp:posOffset>723469</wp:posOffset>
                </wp:positionV>
                <wp:extent cx="335915" cy="358140"/>
                <wp:effectExtent l="0" t="0" r="26035" b="22860"/>
                <wp:wrapNone/>
                <wp:docPr id="48" name="Rectangle : coins arrondi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" cy="358140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687C49" w14:textId="2BD5454F" w:rsidR="004C1141" w:rsidRPr="000752DA" w:rsidRDefault="004C1141" w:rsidP="004C1141">
                            <w:pPr>
                              <w:pStyle w:val="Contenu"/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F901CD" id="Rectangle : coins arrondis 48" o:spid="_x0000_s1037" style="position:absolute;margin-left:403.2pt;margin-top:56.95pt;width:26.45pt;height:28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" fillcolor="#e7e6e6 [3214]" strokecolor="red" strokeweight="2pt">
                <v:textbox>
                  <w:txbxContent>
                    <w:p w14:paraId="2F687C49" w14:textId="2BD5454F" w:rsidR="004C1141" w:rsidRPr="000752DA" w:rsidRDefault="004C1141" w:rsidP="004C1141">
                      <w:pPr>
                        <w:pStyle w:val="Contenu"/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Pr="004C1141">
        <w:rPr>
          <w:rStyle w:val="normaltextrun"/>
          <w:rFonts w:ascii="Calibri" w:eastAsiaTheme="majorEastAsia" w:hAnsi="Calibri" w:cs="Calibri"/>
          <w:sz w:val="2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446534" wp14:editId="3EBCE673">
                <wp:simplePos x="0" y="0"/>
                <wp:positionH relativeFrom="margin">
                  <wp:posOffset>2375611</wp:posOffset>
                </wp:positionH>
                <wp:positionV relativeFrom="paragraph">
                  <wp:posOffset>562026</wp:posOffset>
                </wp:positionV>
                <wp:extent cx="841248" cy="241300"/>
                <wp:effectExtent l="0" t="0" r="16510" b="25400"/>
                <wp:wrapNone/>
                <wp:docPr id="45" name="Rectangle : coins arrondi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B02883" id="Rectangle : coins arrondis 45" o:spid="_x0000_s1026" style="position:absolute;margin-left:187.05pt;margin-top:44.25pt;width:66.25pt;height:1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" filled="f" strokecolor="red" strokeweight="2pt">
                <w10:wrap anchorx="margin"/>
              </v:roundrect>
            </w:pict>
          </mc:Fallback>
        </mc:AlternateContent>
      </w:r>
      <w:r w:rsidRPr="004C1141">
        <w:rPr>
          <w:rFonts w:ascii="Calibri" w:eastAsiaTheme="majorEastAsia" w:hAnsi="Calibri" w:cs="Calibri"/>
          <w:sz w:val="2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52C0F0" wp14:editId="14E40BE9">
                <wp:simplePos x="0" y="0"/>
                <wp:positionH relativeFrom="column">
                  <wp:posOffset>2033270</wp:posOffset>
                </wp:positionH>
                <wp:positionV relativeFrom="paragraph">
                  <wp:posOffset>488950</wp:posOffset>
                </wp:positionV>
                <wp:extent cx="335915" cy="358140"/>
                <wp:effectExtent l="0" t="0" r="26035" b="22860"/>
                <wp:wrapNone/>
                <wp:docPr id="46" name="Rectangle : coins arrondi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" cy="358140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9E06D" w14:textId="0217BBA7" w:rsidR="004C1141" w:rsidRPr="000752DA" w:rsidRDefault="004C1141" w:rsidP="004C1141">
                            <w:pPr>
                              <w:pStyle w:val="Contenu"/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52C0F0" id="Rectangle : coins arrondis 46" o:spid="_x0000_s1038" style="position:absolute;margin-left:160.1pt;margin-top:38.5pt;width:26.45pt;height:28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" fillcolor="#e7e6e6 [3214]" strokecolor="red" strokeweight="2pt">
                <v:textbox>
                  <w:txbxContent>
                    <w:p w14:paraId="0599E06D" w14:textId="0217BBA7" w:rsidR="004C1141" w:rsidRPr="000752DA" w:rsidRDefault="004C1141" w:rsidP="004C1141">
                      <w:pPr>
                        <w:pStyle w:val="Contenu"/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D2318F">
        <w:rPr>
          <w:rFonts w:ascii="Calibri" w:eastAsiaTheme="majorEastAsia" w:hAnsi="Calibri" w:cs="Calibri"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571A27" wp14:editId="0DA2866D">
                <wp:simplePos x="0" y="0"/>
                <wp:positionH relativeFrom="column">
                  <wp:posOffset>618541</wp:posOffset>
                </wp:positionH>
                <wp:positionV relativeFrom="paragraph">
                  <wp:posOffset>479907</wp:posOffset>
                </wp:positionV>
                <wp:extent cx="335915" cy="358445"/>
                <wp:effectExtent l="0" t="0" r="26035" b="22860"/>
                <wp:wrapNone/>
                <wp:docPr id="44" name="Rectangle : coins arrondi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" cy="358445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BC7B4D" w14:textId="05F2D5FB" w:rsidR="004C1141" w:rsidRPr="000752DA" w:rsidRDefault="004C1141" w:rsidP="004C1141">
                            <w:pPr>
                              <w:pStyle w:val="Contenu"/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571A27" id="Rectangle : coins arrondis 44" o:spid="_x0000_s1039" style="position:absolute;margin-left:48.7pt;margin-top:37.8pt;width:26.45pt;height:28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" fillcolor="#e7e6e6 [3214]" strokecolor="red" strokeweight="2pt">
                <v:textbox>
                  <w:txbxContent>
                    <w:p w14:paraId="5EBC7B4D" w14:textId="05F2D5FB" w:rsidR="004C1141" w:rsidRPr="000752DA" w:rsidRDefault="004C1141" w:rsidP="004C1141">
                      <w:pPr>
                        <w:pStyle w:val="Contenu"/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3454A6" w:rsidRPr="00D2318F">
        <w:rPr>
          <w:rStyle w:val="normaltextrun"/>
          <w:rFonts w:ascii="Calibri" w:eastAsiaTheme="majorEastAsia" w:hAnsi="Calibri" w:cs="Calibri"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0E0782" wp14:editId="350B6902">
                <wp:simplePos x="0" y="0"/>
                <wp:positionH relativeFrom="margin">
                  <wp:posOffset>963778</wp:posOffset>
                </wp:positionH>
                <wp:positionV relativeFrom="paragraph">
                  <wp:posOffset>554711</wp:posOffset>
                </wp:positionV>
                <wp:extent cx="708990" cy="241401"/>
                <wp:effectExtent l="0" t="0" r="15240" b="25400"/>
                <wp:wrapNone/>
                <wp:docPr id="43" name="Rectangle : coins arrondi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990" cy="24140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17E6D2" id="Rectangle : coins arrondis 43" o:spid="_x0000_s1026" style="position:absolute;margin-left:75.9pt;margin-top:43.7pt;width:55.85pt;height:19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" filled="f" strokecolor="red" strokeweight="2pt">
                <w10:wrap anchorx="margin"/>
              </v:roundrect>
            </w:pict>
          </mc:Fallback>
        </mc:AlternateContent>
      </w:r>
      <w:r w:rsidR="003454A6" w:rsidRPr="003454A6">
        <w:rPr>
          <w:rStyle w:val="normaltextrun"/>
          <w:rFonts w:ascii="Calibri" w:eastAsiaTheme="majorEastAsia" w:hAnsi="Calibri" w:cs="Calibri"/>
          <w:sz w:val="22"/>
        </w:rPr>
        <w:drawing>
          <wp:inline distT="0" distB="0" distL="0" distR="0" wp14:anchorId="16C5501A" wp14:editId="74E848A1">
            <wp:extent cx="6371590" cy="2199005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F3A8" w14:textId="6E76B123" w:rsidR="004C1141" w:rsidRPr="00173F0C" w:rsidRDefault="004C1141" w:rsidP="00173F0C">
      <w:pPr>
        <w:pStyle w:val="Contenu"/>
        <w:rPr>
          <w:rStyle w:val="normaltextrun"/>
          <w:color w:val="auto"/>
          <w:sz w:val="22"/>
          <w:szCs w:val="18"/>
        </w:rPr>
      </w:pPr>
      <w:r w:rsidRPr="00173F0C">
        <w:rPr>
          <w:rStyle w:val="normaltextrun"/>
          <w:color w:val="auto"/>
          <w:sz w:val="22"/>
          <w:szCs w:val="18"/>
        </w:rPr>
        <w:lastRenderedPageBreak/>
        <w:t>On peut simplement commenter, ou bien on peut approuver, ou encore demander des changements.</w:t>
      </w:r>
    </w:p>
    <w:p w14:paraId="40C4A0E2" w14:textId="2D2B0BCD" w:rsidR="004C1141" w:rsidRPr="00173F0C" w:rsidRDefault="004C1141" w:rsidP="00173F0C">
      <w:pPr>
        <w:pStyle w:val="Contenu"/>
        <w:rPr>
          <w:rStyle w:val="normaltextrun"/>
          <w:color w:val="auto"/>
          <w:sz w:val="22"/>
          <w:szCs w:val="18"/>
        </w:rPr>
      </w:pPr>
      <w:r w:rsidRPr="00173F0C">
        <w:rPr>
          <w:rStyle w:val="normaltextrun"/>
          <w:color w:val="auto"/>
          <w:sz w:val="22"/>
          <w:szCs w:val="18"/>
        </w:rPr>
        <w:t xml:space="preserve">Quoi qu’il en soit, il faut laisser un commentaire pour valider la </w:t>
      </w:r>
      <w:proofErr w:type="spellStart"/>
      <w:r w:rsidRPr="00173F0C">
        <w:rPr>
          <w:rStyle w:val="normaltextrun"/>
          <w:color w:val="auto"/>
          <w:sz w:val="22"/>
          <w:szCs w:val="18"/>
        </w:rPr>
        <w:t>review</w:t>
      </w:r>
      <w:proofErr w:type="spellEnd"/>
      <w:r w:rsidRPr="00173F0C">
        <w:rPr>
          <w:rStyle w:val="normaltextrun"/>
          <w:color w:val="auto"/>
          <w:sz w:val="22"/>
          <w:szCs w:val="18"/>
        </w:rPr>
        <w:t xml:space="preserve">, </w:t>
      </w:r>
      <w:r w:rsidR="00173F0C" w:rsidRPr="00173F0C">
        <w:rPr>
          <w:rStyle w:val="normaltextrun"/>
          <w:color w:val="auto"/>
          <w:sz w:val="22"/>
          <w:szCs w:val="18"/>
        </w:rPr>
        <w:t>quel que</w:t>
      </w:r>
      <w:r w:rsidRPr="00173F0C">
        <w:rPr>
          <w:rStyle w:val="normaltextrun"/>
          <w:color w:val="auto"/>
          <w:sz w:val="22"/>
          <w:szCs w:val="18"/>
        </w:rPr>
        <w:t xml:space="preserve"> soit le statut qu’on laisse :</w:t>
      </w:r>
    </w:p>
    <w:p w14:paraId="65DBB7EB" w14:textId="77777777" w:rsidR="004C1141" w:rsidRDefault="004C1141" w:rsidP="003454A6">
      <w:pPr>
        <w:pStyle w:val="Contenu"/>
        <w:rPr>
          <w:rStyle w:val="normaltextrun"/>
          <w:rFonts w:ascii="Calibri" w:eastAsiaTheme="majorEastAsia" w:hAnsi="Calibri" w:cs="Calibri"/>
          <w:sz w:val="22"/>
        </w:rPr>
      </w:pPr>
    </w:p>
    <w:p w14:paraId="364AE987" w14:textId="4A487EB5" w:rsidR="007D64B3" w:rsidRDefault="004C1141" w:rsidP="004C1141">
      <w:pPr>
        <w:pStyle w:val="Contenu"/>
        <w:jc w:val="center"/>
        <w:rPr>
          <w:rStyle w:val="normaltextrun"/>
          <w:rFonts w:ascii="Calibri" w:eastAsiaTheme="majorEastAsia" w:hAnsi="Calibri" w:cs="Calibri"/>
          <w:b/>
          <w:color w:val="auto"/>
          <w:sz w:val="22"/>
          <w:lang w:eastAsia="fr-FR"/>
        </w:rPr>
      </w:pPr>
      <w:r w:rsidRPr="004C1141">
        <w:rPr>
          <w:rStyle w:val="normaltextrun"/>
          <w:rFonts w:ascii="Calibri" w:eastAsiaTheme="majorEastAsia" w:hAnsi="Calibri" w:cs="Calibri"/>
          <w:sz w:val="22"/>
        </w:rPr>
        <w:drawing>
          <wp:inline distT="0" distB="0" distL="0" distR="0" wp14:anchorId="5A31CD9A" wp14:editId="0BBC39C6">
            <wp:extent cx="4791456" cy="279071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2487" cy="283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4B3">
        <w:rPr>
          <w:rStyle w:val="normaltextrun"/>
          <w:rFonts w:ascii="Calibri" w:eastAsiaTheme="majorEastAsia" w:hAnsi="Calibri" w:cs="Calibri"/>
          <w:sz w:val="22"/>
        </w:rPr>
        <w:br w:type="page"/>
      </w:r>
    </w:p>
    <w:p w14:paraId="4BA6BD96" w14:textId="6FCA19E9" w:rsidR="006670B3" w:rsidRDefault="007D64B3" w:rsidP="007D64B3">
      <w:pPr>
        <w:pStyle w:val="Textedemiseenvidence"/>
      </w:pPr>
      <w:r w:rsidRPr="007D64B3">
        <w:rPr>
          <w:u w:val="single"/>
        </w:rPr>
        <w:lastRenderedPageBreak/>
        <w:t>Crédits</w:t>
      </w:r>
      <w:r>
        <w:t> :</w:t>
      </w:r>
    </w:p>
    <w:p w14:paraId="3750E699" w14:textId="77777777" w:rsidR="007D64B3" w:rsidRDefault="007D64B3" w:rsidP="007D64B3">
      <w:pPr>
        <w:pStyle w:val="Textedemiseenvidenc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06"/>
        <w:gridCol w:w="2167"/>
        <w:gridCol w:w="3260"/>
        <w:gridCol w:w="2091"/>
      </w:tblGrid>
      <w:tr w:rsidR="007D64B3" w14:paraId="03F75642" w14:textId="77777777" w:rsidTr="007D64B3">
        <w:tc>
          <w:tcPr>
            <w:tcW w:w="2506" w:type="dxa"/>
          </w:tcPr>
          <w:p w14:paraId="6605E063" w14:textId="3575DA6C" w:rsidR="007D64B3" w:rsidRDefault="007D64B3" w:rsidP="007D64B3">
            <w:pPr>
              <w:pStyle w:val="Textedemiseenvidence"/>
            </w:pPr>
            <w:r>
              <w:t>Action</w:t>
            </w:r>
          </w:p>
        </w:tc>
        <w:tc>
          <w:tcPr>
            <w:tcW w:w="2167" w:type="dxa"/>
          </w:tcPr>
          <w:p w14:paraId="0A7E2BC1" w14:textId="7F32CC97" w:rsidR="007D64B3" w:rsidRDefault="007D64B3" w:rsidP="007D64B3">
            <w:pPr>
              <w:pStyle w:val="Textedemiseenvidence"/>
            </w:pPr>
            <w:r>
              <w:t>Auteur</w:t>
            </w:r>
          </w:p>
        </w:tc>
        <w:tc>
          <w:tcPr>
            <w:tcW w:w="3260" w:type="dxa"/>
          </w:tcPr>
          <w:p w14:paraId="25615345" w14:textId="47031D34" w:rsidR="007D64B3" w:rsidRDefault="007D64B3" w:rsidP="007D64B3">
            <w:pPr>
              <w:pStyle w:val="Textedemiseenvidence"/>
            </w:pPr>
            <w:r>
              <w:t>Descriptif</w:t>
            </w:r>
          </w:p>
        </w:tc>
        <w:tc>
          <w:tcPr>
            <w:tcW w:w="2091" w:type="dxa"/>
          </w:tcPr>
          <w:p w14:paraId="21C454D6" w14:textId="7DCB2A71" w:rsidR="007D64B3" w:rsidRDefault="007D64B3" w:rsidP="007D64B3">
            <w:pPr>
              <w:pStyle w:val="Textedemiseenvidence"/>
            </w:pPr>
            <w:r>
              <w:t>Date</w:t>
            </w:r>
          </w:p>
        </w:tc>
      </w:tr>
      <w:tr w:rsidR="007D64B3" w14:paraId="54A15791" w14:textId="77777777" w:rsidTr="007D64B3">
        <w:tc>
          <w:tcPr>
            <w:tcW w:w="2506" w:type="dxa"/>
          </w:tcPr>
          <w:p w14:paraId="42B4E483" w14:textId="4C2454E3" w:rsidR="007D64B3" w:rsidRPr="007D64B3" w:rsidRDefault="007D64B3" w:rsidP="007D64B3">
            <w:pPr>
              <w:pStyle w:val="Contenu"/>
              <w:rPr>
                <w:color w:val="auto"/>
                <w:sz w:val="22"/>
              </w:rPr>
            </w:pPr>
            <w:r w:rsidRPr="007D64B3">
              <w:rPr>
                <w:color w:val="auto"/>
                <w:sz w:val="22"/>
              </w:rPr>
              <w:t>Création du document</w:t>
            </w:r>
          </w:p>
        </w:tc>
        <w:tc>
          <w:tcPr>
            <w:tcW w:w="2167" w:type="dxa"/>
          </w:tcPr>
          <w:p w14:paraId="30AF5AD2" w14:textId="63FD5A34" w:rsidR="007D64B3" w:rsidRPr="007D64B3" w:rsidRDefault="007D64B3" w:rsidP="007D64B3">
            <w:pPr>
              <w:pStyle w:val="Contenu"/>
              <w:rPr>
                <w:color w:val="auto"/>
                <w:sz w:val="22"/>
              </w:rPr>
            </w:pPr>
            <w:r>
              <w:rPr>
                <w:color w:val="auto"/>
                <w:sz w:val="22"/>
              </w:rPr>
              <w:t>Jonathan JEANNIARD</w:t>
            </w:r>
          </w:p>
        </w:tc>
        <w:tc>
          <w:tcPr>
            <w:tcW w:w="3260" w:type="dxa"/>
          </w:tcPr>
          <w:p w14:paraId="523BECF9" w14:textId="1AA8A0BE" w:rsidR="007D64B3" w:rsidRPr="007D64B3" w:rsidRDefault="007D64B3" w:rsidP="007D64B3">
            <w:pPr>
              <w:pStyle w:val="Contenu"/>
              <w:rPr>
                <w:color w:val="auto"/>
                <w:sz w:val="22"/>
              </w:rPr>
            </w:pPr>
            <w:r>
              <w:rPr>
                <w:color w:val="auto"/>
                <w:sz w:val="22"/>
              </w:rPr>
              <w:t>Gestion de projet sur GitHub</w:t>
            </w:r>
          </w:p>
        </w:tc>
        <w:tc>
          <w:tcPr>
            <w:tcW w:w="2091" w:type="dxa"/>
          </w:tcPr>
          <w:p w14:paraId="5FFEFF9F" w14:textId="2ADE7214" w:rsidR="007D64B3" w:rsidRPr="007D64B3" w:rsidRDefault="007D64B3" w:rsidP="007D64B3">
            <w:pPr>
              <w:pStyle w:val="Contenu"/>
              <w:rPr>
                <w:color w:val="auto"/>
                <w:sz w:val="22"/>
              </w:rPr>
            </w:pPr>
            <w:r>
              <w:rPr>
                <w:color w:val="auto"/>
                <w:sz w:val="22"/>
              </w:rPr>
              <w:t>22/06/20</w:t>
            </w:r>
          </w:p>
        </w:tc>
      </w:tr>
      <w:tr w:rsidR="007D64B3" w14:paraId="5DB6F9DF" w14:textId="77777777" w:rsidTr="007D64B3">
        <w:tc>
          <w:tcPr>
            <w:tcW w:w="2506" w:type="dxa"/>
          </w:tcPr>
          <w:p w14:paraId="4CA94997" w14:textId="0AE48DB5" w:rsidR="007D64B3" w:rsidRPr="007D64B3" w:rsidRDefault="007D64B3" w:rsidP="007D64B3">
            <w:pPr>
              <w:pStyle w:val="Contenu"/>
              <w:rPr>
                <w:color w:val="auto"/>
                <w:sz w:val="22"/>
              </w:rPr>
            </w:pPr>
            <w:r>
              <w:rPr>
                <w:color w:val="auto"/>
                <w:sz w:val="22"/>
              </w:rPr>
              <w:t>Correction</w:t>
            </w:r>
          </w:p>
        </w:tc>
        <w:tc>
          <w:tcPr>
            <w:tcW w:w="2167" w:type="dxa"/>
          </w:tcPr>
          <w:p w14:paraId="1578FF9F" w14:textId="2B81CB09" w:rsidR="007D64B3" w:rsidRPr="007D64B3" w:rsidRDefault="007D64B3" w:rsidP="007D64B3">
            <w:pPr>
              <w:pStyle w:val="Contenu"/>
              <w:rPr>
                <w:color w:val="auto"/>
                <w:sz w:val="22"/>
              </w:rPr>
            </w:pPr>
            <w:r>
              <w:rPr>
                <w:color w:val="auto"/>
                <w:sz w:val="22"/>
              </w:rPr>
              <w:t>Aurélien BOUDIER</w:t>
            </w:r>
          </w:p>
        </w:tc>
        <w:tc>
          <w:tcPr>
            <w:tcW w:w="3260" w:type="dxa"/>
          </w:tcPr>
          <w:p w14:paraId="5DF34177" w14:textId="340A3EF5" w:rsidR="007D64B3" w:rsidRPr="007D64B3" w:rsidRDefault="007D64B3" w:rsidP="007D64B3">
            <w:pPr>
              <w:pStyle w:val="Contenu"/>
              <w:rPr>
                <w:color w:val="auto"/>
                <w:sz w:val="22"/>
              </w:rPr>
            </w:pPr>
            <w:r>
              <w:rPr>
                <w:color w:val="auto"/>
                <w:sz w:val="22"/>
              </w:rPr>
              <w:t>Correction de l’orthographe et remise en page selon la trame</w:t>
            </w:r>
          </w:p>
        </w:tc>
        <w:tc>
          <w:tcPr>
            <w:tcW w:w="2091" w:type="dxa"/>
          </w:tcPr>
          <w:p w14:paraId="58234FBD" w14:textId="5A3A3B18" w:rsidR="007D64B3" w:rsidRPr="007D64B3" w:rsidRDefault="007D64B3" w:rsidP="007D64B3">
            <w:pPr>
              <w:pStyle w:val="Contenu"/>
              <w:rPr>
                <w:color w:val="auto"/>
                <w:sz w:val="22"/>
              </w:rPr>
            </w:pPr>
            <w:r>
              <w:rPr>
                <w:color w:val="auto"/>
                <w:sz w:val="22"/>
              </w:rPr>
              <w:t>23/06/20</w:t>
            </w:r>
          </w:p>
        </w:tc>
      </w:tr>
      <w:tr w:rsidR="007D64B3" w14:paraId="6166DD92" w14:textId="77777777" w:rsidTr="007D64B3">
        <w:tc>
          <w:tcPr>
            <w:tcW w:w="2506" w:type="dxa"/>
          </w:tcPr>
          <w:p w14:paraId="4F9CD5A6" w14:textId="12A1ACD0" w:rsidR="007D64B3" w:rsidRPr="007D64B3" w:rsidRDefault="007D64B3" w:rsidP="007D64B3">
            <w:pPr>
              <w:pStyle w:val="Contenu"/>
              <w:rPr>
                <w:color w:val="auto"/>
                <w:sz w:val="22"/>
              </w:rPr>
            </w:pPr>
            <w:r>
              <w:rPr>
                <w:color w:val="auto"/>
                <w:sz w:val="22"/>
              </w:rPr>
              <w:t>Ajout</w:t>
            </w:r>
          </w:p>
        </w:tc>
        <w:tc>
          <w:tcPr>
            <w:tcW w:w="2167" w:type="dxa"/>
          </w:tcPr>
          <w:p w14:paraId="4EBD21E3" w14:textId="78DB4D23" w:rsidR="007D64B3" w:rsidRPr="007D64B3" w:rsidRDefault="007D64B3" w:rsidP="007D64B3">
            <w:pPr>
              <w:pStyle w:val="Contenu"/>
              <w:rPr>
                <w:color w:val="auto"/>
                <w:sz w:val="22"/>
              </w:rPr>
            </w:pPr>
            <w:r>
              <w:rPr>
                <w:color w:val="auto"/>
                <w:sz w:val="22"/>
              </w:rPr>
              <w:t>Aurélien BOUDIER</w:t>
            </w:r>
          </w:p>
        </w:tc>
        <w:tc>
          <w:tcPr>
            <w:tcW w:w="3260" w:type="dxa"/>
          </w:tcPr>
          <w:p w14:paraId="48C9E079" w14:textId="2764EEDC" w:rsidR="007D64B3" w:rsidRPr="007D64B3" w:rsidRDefault="007D64B3" w:rsidP="007D64B3">
            <w:pPr>
              <w:pStyle w:val="Contenu"/>
              <w:rPr>
                <w:color w:val="auto"/>
                <w:sz w:val="22"/>
              </w:rPr>
            </w:pPr>
            <w:r>
              <w:rPr>
                <w:color w:val="auto"/>
                <w:sz w:val="22"/>
              </w:rPr>
              <w:t xml:space="preserve">Ajout de la partie sur le code </w:t>
            </w:r>
            <w:proofErr w:type="spellStart"/>
            <w:r>
              <w:rPr>
                <w:color w:val="auto"/>
                <w:sz w:val="22"/>
              </w:rPr>
              <w:t>review</w:t>
            </w:r>
            <w:proofErr w:type="spellEnd"/>
          </w:p>
        </w:tc>
        <w:tc>
          <w:tcPr>
            <w:tcW w:w="2091" w:type="dxa"/>
          </w:tcPr>
          <w:p w14:paraId="03B56817" w14:textId="639252C7" w:rsidR="007D64B3" w:rsidRPr="007D64B3" w:rsidRDefault="007D64B3" w:rsidP="007D64B3">
            <w:pPr>
              <w:pStyle w:val="Contenu"/>
              <w:rPr>
                <w:color w:val="auto"/>
                <w:sz w:val="22"/>
              </w:rPr>
            </w:pPr>
            <w:r>
              <w:rPr>
                <w:color w:val="auto"/>
                <w:sz w:val="22"/>
              </w:rPr>
              <w:t>05/07/20</w:t>
            </w:r>
          </w:p>
        </w:tc>
      </w:tr>
    </w:tbl>
    <w:p w14:paraId="5176D1B4" w14:textId="5657CB3E" w:rsidR="007D64B3" w:rsidRDefault="007D64B3" w:rsidP="007D64B3">
      <w:pPr>
        <w:pStyle w:val="Textedemiseenvidence"/>
      </w:pPr>
    </w:p>
    <w:p w14:paraId="011CF619" w14:textId="77777777" w:rsidR="007D64B3" w:rsidRDefault="007D64B3" w:rsidP="007D64B3">
      <w:pPr>
        <w:pStyle w:val="Textedemiseenvidence"/>
      </w:pPr>
    </w:p>
    <w:p w14:paraId="025C5D6F" w14:textId="3ECD4291" w:rsidR="006670B3" w:rsidRPr="006670B3" w:rsidRDefault="006670B3" w:rsidP="006670B3">
      <w:pPr>
        <w:rPr>
          <w:rStyle w:val="normaltextrun"/>
          <w:rFonts w:ascii="Calibri" w:eastAsiaTheme="majorEastAsia" w:hAnsi="Calibri" w:cs="Calibri"/>
          <w:sz w:val="22"/>
        </w:rPr>
      </w:pPr>
    </w:p>
    <w:p w14:paraId="0B64D349" w14:textId="77777777" w:rsidR="00044D9C" w:rsidRDefault="00044D9C" w:rsidP="00044D9C"/>
    <w:p w14:paraId="097D8AE1" w14:textId="77777777" w:rsidR="00AB02A7" w:rsidRDefault="00AB02A7" w:rsidP="00D15D87"/>
    <w:p w14:paraId="30459383" w14:textId="77777777" w:rsidR="0087605E" w:rsidRPr="00D70D02" w:rsidRDefault="0087605E" w:rsidP="00AB02A7">
      <w:pPr>
        <w:spacing w:after="200"/>
      </w:pPr>
    </w:p>
    <w:sectPr w:rsidR="0087605E" w:rsidRPr="00D70D02" w:rsidSect="00AB02A7">
      <w:headerReference w:type="default" r:id="rId19"/>
      <w:footerReference w:type="default" r:id="rId2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2A8C8A" w14:textId="77777777" w:rsidR="00414F20" w:rsidRDefault="00414F20">
      <w:r>
        <w:separator/>
      </w:r>
    </w:p>
    <w:p w14:paraId="035E506B" w14:textId="77777777" w:rsidR="00414F20" w:rsidRDefault="00414F20"/>
  </w:endnote>
  <w:endnote w:type="continuationSeparator" w:id="0">
    <w:p w14:paraId="30BCEAEA" w14:textId="77777777" w:rsidR="00414F20" w:rsidRDefault="00414F20">
      <w:r>
        <w:continuationSeparator/>
      </w:r>
    </w:p>
    <w:p w14:paraId="5A8CF28A" w14:textId="77777777" w:rsidR="00414F20" w:rsidRDefault="00414F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0B32D4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66A9B393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AE8EFF" w14:textId="77777777" w:rsidR="00414F20" w:rsidRDefault="00414F20">
      <w:r>
        <w:separator/>
      </w:r>
    </w:p>
    <w:p w14:paraId="0EB09A1E" w14:textId="77777777" w:rsidR="00414F20" w:rsidRDefault="00414F20"/>
  </w:footnote>
  <w:footnote w:type="continuationSeparator" w:id="0">
    <w:p w14:paraId="4D1314B4" w14:textId="77777777" w:rsidR="00414F20" w:rsidRDefault="00414F20">
      <w:r>
        <w:continuationSeparator/>
      </w:r>
    </w:p>
    <w:p w14:paraId="700E1A86" w14:textId="77777777" w:rsidR="00414F20" w:rsidRDefault="00414F2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A750C8C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DE0F71D" w14:textId="77777777" w:rsidR="00D077E9" w:rsidRDefault="00D077E9">
          <w:pPr>
            <w:pStyle w:val="En-tte"/>
          </w:pPr>
        </w:p>
      </w:tc>
    </w:tr>
  </w:tbl>
  <w:p w14:paraId="176F17C0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910B6"/>
    <w:multiLevelType w:val="hybridMultilevel"/>
    <w:tmpl w:val="D6A86B3E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EB3BBD"/>
    <w:multiLevelType w:val="multilevel"/>
    <w:tmpl w:val="EA44D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0D5E82"/>
    <w:multiLevelType w:val="hybridMultilevel"/>
    <w:tmpl w:val="F9C0BF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92584"/>
    <w:multiLevelType w:val="multilevel"/>
    <w:tmpl w:val="D6146E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42E22818"/>
    <w:multiLevelType w:val="multilevel"/>
    <w:tmpl w:val="900E0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83856FC"/>
    <w:multiLevelType w:val="multilevel"/>
    <w:tmpl w:val="719E1A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103614"/>
    <w:multiLevelType w:val="hybridMultilevel"/>
    <w:tmpl w:val="D5FCDB6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4014CB"/>
    <w:multiLevelType w:val="multilevel"/>
    <w:tmpl w:val="E612C6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6480580A"/>
    <w:multiLevelType w:val="multilevel"/>
    <w:tmpl w:val="612E8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0"/>
  </w:num>
  <w:num w:numId="6">
    <w:abstractNumId w:val="6"/>
  </w:num>
  <w:num w:numId="7">
    <w:abstractNumId w:val="8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759"/>
    <w:rsid w:val="0002482E"/>
    <w:rsid w:val="00044D9C"/>
    <w:rsid w:val="00050324"/>
    <w:rsid w:val="000752DA"/>
    <w:rsid w:val="000A0150"/>
    <w:rsid w:val="000E63C9"/>
    <w:rsid w:val="00130E9D"/>
    <w:rsid w:val="00150A6D"/>
    <w:rsid w:val="00173F0C"/>
    <w:rsid w:val="00185B35"/>
    <w:rsid w:val="001C764A"/>
    <w:rsid w:val="001F2BC8"/>
    <w:rsid w:val="001F5F6B"/>
    <w:rsid w:val="00243EBC"/>
    <w:rsid w:val="00246A35"/>
    <w:rsid w:val="00270C80"/>
    <w:rsid w:val="00284348"/>
    <w:rsid w:val="002F51F5"/>
    <w:rsid w:val="00312137"/>
    <w:rsid w:val="00330359"/>
    <w:rsid w:val="0033762F"/>
    <w:rsid w:val="003454A6"/>
    <w:rsid w:val="00360494"/>
    <w:rsid w:val="00366C7E"/>
    <w:rsid w:val="00384EA3"/>
    <w:rsid w:val="003A39A1"/>
    <w:rsid w:val="003C2191"/>
    <w:rsid w:val="003D3863"/>
    <w:rsid w:val="004110DE"/>
    <w:rsid w:val="00414F20"/>
    <w:rsid w:val="0044085A"/>
    <w:rsid w:val="004B21A5"/>
    <w:rsid w:val="004C1141"/>
    <w:rsid w:val="005037F0"/>
    <w:rsid w:val="00516A86"/>
    <w:rsid w:val="005275F6"/>
    <w:rsid w:val="00532541"/>
    <w:rsid w:val="00572102"/>
    <w:rsid w:val="005F1BB0"/>
    <w:rsid w:val="0061273F"/>
    <w:rsid w:val="0063665A"/>
    <w:rsid w:val="00656C4D"/>
    <w:rsid w:val="006670B3"/>
    <w:rsid w:val="00676759"/>
    <w:rsid w:val="006932C9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7D64B3"/>
    <w:rsid w:val="00862FE4"/>
    <w:rsid w:val="0086389A"/>
    <w:rsid w:val="0087605E"/>
    <w:rsid w:val="008B1FEE"/>
    <w:rsid w:val="00903C32"/>
    <w:rsid w:val="0091275B"/>
    <w:rsid w:val="00916B16"/>
    <w:rsid w:val="009173B9"/>
    <w:rsid w:val="0093335D"/>
    <w:rsid w:val="0093613E"/>
    <w:rsid w:val="00943026"/>
    <w:rsid w:val="00966B81"/>
    <w:rsid w:val="009913C8"/>
    <w:rsid w:val="009A7037"/>
    <w:rsid w:val="009C7720"/>
    <w:rsid w:val="00A026FF"/>
    <w:rsid w:val="00A23AFA"/>
    <w:rsid w:val="00A246FD"/>
    <w:rsid w:val="00A31B3E"/>
    <w:rsid w:val="00A532F3"/>
    <w:rsid w:val="00A61747"/>
    <w:rsid w:val="00A8489E"/>
    <w:rsid w:val="00AB02A7"/>
    <w:rsid w:val="00AC29F3"/>
    <w:rsid w:val="00B231E5"/>
    <w:rsid w:val="00C02B87"/>
    <w:rsid w:val="00C4086D"/>
    <w:rsid w:val="00C87DF7"/>
    <w:rsid w:val="00CA1896"/>
    <w:rsid w:val="00CB5B28"/>
    <w:rsid w:val="00CF5371"/>
    <w:rsid w:val="00D0323A"/>
    <w:rsid w:val="00D0559F"/>
    <w:rsid w:val="00D077E9"/>
    <w:rsid w:val="00D15D87"/>
    <w:rsid w:val="00D2318F"/>
    <w:rsid w:val="00D428BA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16849"/>
    <w:rsid w:val="00E22ACD"/>
    <w:rsid w:val="00E620B0"/>
    <w:rsid w:val="00E81B40"/>
    <w:rsid w:val="00EC046B"/>
    <w:rsid w:val="00EF555B"/>
    <w:rsid w:val="00F027BB"/>
    <w:rsid w:val="00F11DCF"/>
    <w:rsid w:val="00F162EA"/>
    <w:rsid w:val="00F52D27"/>
    <w:rsid w:val="00F83527"/>
    <w:rsid w:val="00FB26E1"/>
    <w:rsid w:val="00FD583F"/>
    <w:rsid w:val="00FD7488"/>
    <w:rsid w:val="00FE43D9"/>
    <w:rsid w:val="00FF16B4"/>
    <w:rsid w:val="00FF7208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CE5296"/>
  <w15:docId w15:val="{D77733FE-653D-4DCE-A959-C3F5BF466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customStyle="1" w:styleId="paragraph">
    <w:name w:val="paragraph"/>
    <w:basedOn w:val="Normal"/>
    <w:rsid w:val="00D15D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fr-FR"/>
    </w:rPr>
  </w:style>
  <w:style w:type="character" w:customStyle="1" w:styleId="normaltextrun">
    <w:name w:val="normaltextrun"/>
    <w:basedOn w:val="Policepardfaut"/>
    <w:rsid w:val="00D15D87"/>
  </w:style>
  <w:style w:type="character" w:customStyle="1" w:styleId="eop">
    <w:name w:val="eop"/>
    <w:basedOn w:val="Policepardfaut"/>
    <w:rsid w:val="00D15D87"/>
  </w:style>
  <w:style w:type="paragraph" w:styleId="Paragraphedeliste">
    <w:name w:val="List Paragraph"/>
    <w:basedOn w:val="Normal"/>
    <w:uiPriority w:val="34"/>
    <w:unhideWhenUsed/>
    <w:qFormat/>
    <w:rsid w:val="00FF720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1273F"/>
    <w:rPr>
      <w:color w:val="3592C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127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kyweez/CDA-RESSOURCES/blob/master/RESSOURCES-PERSO/gestion-de-branche-avec-flow.pdf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yweez\AppData\Local\Microsoft\Office\16.0\DTS\fr-FR%7b2BBA2354-4443-4CAC-9DF1-777BBB654300%7d\%7bE13E3120-ADA5-4565-B581-B9ABF8327921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1A3388C120544BC82A26C28623D21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91CE17-D13B-4433-B167-F7CB800393FA}"/>
      </w:docPartPr>
      <w:docPartBody>
        <w:p w:rsidR="00DA75C9" w:rsidRDefault="00012870">
          <w:pPr>
            <w:pStyle w:val="F1A3388C120544BC82A26C28623D212D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juin 23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58D7E68782D0417CBE80C17023FE85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044F27-00A2-48C7-BFFC-28B142DE3589}"/>
      </w:docPartPr>
      <w:docPartBody>
        <w:p w:rsidR="00DA75C9" w:rsidRDefault="00012870">
          <w:pPr>
            <w:pStyle w:val="58D7E68782D0417CBE80C17023FE854B"/>
          </w:pPr>
          <w:r>
            <w:rPr>
              <w:lang w:bidi="fr-FR"/>
            </w:rPr>
            <w:t>NOM DE LA SOCIÉTÉ</w:t>
          </w:r>
        </w:p>
      </w:docPartBody>
    </w:docPart>
    <w:docPart>
      <w:docPartPr>
        <w:name w:val="28C26EB7604047518836121CC10FE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DBC52F7-0202-4037-A5F7-2BE07DD859E8}"/>
      </w:docPartPr>
      <w:docPartBody>
        <w:p w:rsidR="00DA75C9" w:rsidRDefault="00012870">
          <w:pPr>
            <w:pStyle w:val="28C26EB7604047518836121CC10FEF5D"/>
          </w:pPr>
          <w:r>
            <w:rPr>
              <w:lang w:bidi="fr-FR"/>
            </w:rPr>
            <w:t>Votre nom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870"/>
    <w:rsid w:val="00012870"/>
    <w:rsid w:val="0024117A"/>
    <w:rsid w:val="00DA7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F1A3388C120544BC82A26C28623D212D">
    <w:name w:val="F1A3388C120544BC82A26C28623D212D"/>
  </w:style>
  <w:style w:type="paragraph" w:customStyle="1" w:styleId="58D7E68782D0417CBE80C17023FE854B">
    <w:name w:val="58D7E68782D0417CBE80C17023FE854B"/>
  </w:style>
  <w:style w:type="paragraph" w:customStyle="1" w:styleId="28C26EB7604047518836121CC10FEF5D">
    <w:name w:val="28C26EB7604047518836121CC10FEF5D"/>
  </w:style>
  <w:style w:type="paragraph" w:customStyle="1" w:styleId="440CE208BA1345E1A0DB15A96FE37922">
    <w:name w:val="440CE208BA1345E1A0DB15A96FE37922"/>
  </w:style>
  <w:style w:type="paragraph" w:customStyle="1" w:styleId="BB2CA5FF34CF4191992F77F834C4AF20">
    <w:name w:val="BB2CA5FF34CF4191992F77F834C4AF20"/>
  </w:style>
  <w:style w:type="paragraph" w:customStyle="1" w:styleId="1BA38BF9C5394CB198C99F609786B95F">
    <w:name w:val="1BA38BF9C5394CB198C99F609786B95F"/>
  </w:style>
  <w:style w:type="paragraph" w:customStyle="1" w:styleId="528B9267EBC94CAF99A49CEAFF21966E">
    <w:name w:val="528B9267EBC94CAF99A49CEAFF21966E"/>
  </w:style>
  <w:style w:type="paragraph" w:customStyle="1" w:styleId="DB29ACC4EA5944AB812868E0CC5DF652">
    <w:name w:val="DB29ACC4EA5944AB812868E0CC5DF6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Jonathan JEANNIARD
Contributeurs : Aurélien BOUDIER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{E13E3120-ADA5-4565-B581-B9ABF8327921}tf16392850.dotx</Template>
  <TotalTime>318</TotalTime>
  <Pages>7</Pages>
  <Words>699</Words>
  <Characters>3847</Characters>
  <Application>Microsoft Office Word</Application>
  <DocSecurity>0</DocSecurity>
  <Lines>32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Kyweez</dc:creator>
  <cp:keywords/>
  <cp:lastModifiedBy>Aurélien Boudier</cp:lastModifiedBy>
  <cp:revision>7</cp:revision>
  <cp:lastPrinted>2020-07-05T18:05:00Z</cp:lastPrinted>
  <dcterms:created xsi:type="dcterms:W3CDTF">2020-06-23T10:19:00Z</dcterms:created>
  <dcterms:modified xsi:type="dcterms:W3CDTF">2020-07-05T18:06:00Z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